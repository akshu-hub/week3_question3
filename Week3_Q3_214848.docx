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828"/>
        <w:gridCol w:w="360"/>
      </w:tblGrid>
      <w:tr w:rsidR="007E4EA7" w14:paraId="0B17DCDA" w14:textId="77777777" w:rsidTr="007F10A7">
        <w:trPr>
          <w:trHeight w:val="2536"/>
        </w:trPr>
        <w:tc>
          <w:tcPr>
            <w:tcW w:w="9828" w:type="dxa"/>
            <w:tcBorders>
              <w:top w:val="nil"/>
              <w:left w:val="nil"/>
              <w:bottom w:val="nil"/>
              <w:right w:val="nil"/>
            </w:tcBorders>
          </w:tcPr>
          <w:p w14:paraId="5F325BDD" w14:textId="77777777" w:rsidR="00E701F4" w:rsidRDefault="007E4EA7" w:rsidP="004B7E44">
            <w:r>
              <w:rPr>
                <w:noProof/>
                <w:lang w:val="en-GB" w:eastAsia="en-GB"/>
              </w:rPr>
              <w:t xml:space="preserve">                </w:t>
            </w:r>
            <w:bookmarkStart w:id="0" w:name="_GoBack"/>
            <w:r w:rsidR="00BE0992">
              <w:rPr>
                <w:noProof/>
                <w:lang w:val="en-GB" w:eastAsia="en-GB"/>
              </w:rPr>
            </w:r>
            <w:r w:rsidR="00BE0992">
              <w:rPr>
                <w:noProof/>
                <w:lang w:val="en-GB" w:eastAsia="en-GB"/>
              </w:rPr>
              <w:pict w14:anchorId="05C57AB5">
                <v:shapetype id="_x0000_t202" coordsize="21600,21600" o:spt="202" path="m,l,21600r21600,l21600,xe">
                  <v:stroke joinstyle="miter"/>
                  <v:path gradientshapeok="t" o:connecttype="rect"/>
                </v:shapetype>
                <v:shape id="Text Box 8" o:spid="_x0000_s1191" type="#_x0000_t202" style="width:404.6pt;height:93.6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717891C2" w14:textId="77777777" w:rsidR="00E147A5" w:rsidRPr="00C653FF" w:rsidRDefault="00E147A5" w:rsidP="004B7E44">
                        <w:pPr>
                          <w:pStyle w:val="Title"/>
                          <w:rPr>
                            <w:b w:val="0"/>
                            <w:color w:val="4D5154" w:themeColor="text1" w:themeTint="BF"/>
                            <w:sz w:val="72"/>
                            <w:lang w:val="en-IN"/>
                          </w:rPr>
                        </w:pPr>
                      </w:p>
                    </w:txbxContent>
                  </v:textbox>
                  <w10:wrap type="none"/>
                  <w10:anchorlock/>
                </v:shape>
              </w:pict>
            </w:r>
            <w:bookmarkEnd w:id="0"/>
          </w:p>
          <w:p w14:paraId="29FB17FC" w14:textId="77777777" w:rsidR="00E701F4" w:rsidRDefault="00BE0992" w:rsidP="004B7E44">
            <w:r>
              <w:rPr>
                <w:noProof/>
                <w:lang w:val="en-GB" w:eastAsia="en-GB"/>
              </w:rPr>
            </w:r>
            <w:r>
              <w:rPr>
                <w:noProof/>
                <w:lang w:val="en-GB" w:eastAsia="en-GB"/>
              </w:rPr>
              <w:pict w14:anchorId="389F9565">
                <v:shape id="Text Box 3" o:spid="_x0000_s1190" type="#_x0000_t202" style="width:414.2pt;height:196.4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7DC496B7" w14:textId="77777777" w:rsidR="00E147A5" w:rsidRDefault="00E147A5" w:rsidP="00E701F4">
                        <w:pPr>
                          <w:pStyle w:val="Heading2"/>
                        </w:pPr>
                        <w:bookmarkStart w:id="1" w:name="_Toc33962565"/>
                        <w:r w:rsidRPr="00996802">
                          <w:rPr>
                            <w:b/>
                            <w:bCs/>
                          </w:rPr>
                          <w:t>NAME</w:t>
                        </w:r>
                        <w:r>
                          <w:t>:</w:t>
                        </w:r>
                        <w:bookmarkEnd w:id="1"/>
                        <w:r>
                          <w:t xml:space="preserve"> AKSHATA SHEKHAR KAMBLE</w:t>
                        </w:r>
                      </w:p>
                      <w:p w14:paraId="79D6EFB3" w14:textId="77777777" w:rsidR="00E147A5" w:rsidRDefault="00E147A5" w:rsidP="00E701F4">
                        <w:pPr>
                          <w:pStyle w:val="Heading2"/>
                        </w:pPr>
                      </w:p>
                      <w:p w14:paraId="45B6A4BB" w14:textId="77777777" w:rsidR="00E147A5" w:rsidRPr="00EA6756" w:rsidRDefault="00E147A5" w:rsidP="00E701F4">
                        <w:pPr>
                          <w:pStyle w:val="Heading2"/>
                        </w:pPr>
                        <w:r w:rsidRPr="00996802">
                          <w:rPr>
                            <w:b/>
                            <w:bCs/>
                          </w:rPr>
                          <w:t>TITLE</w:t>
                        </w:r>
                        <w:r>
                          <w:t xml:space="preserve">: </w:t>
                        </w:r>
                        <w:r w:rsidRPr="00EA6756">
                          <w:t>ANTILOCK BREAKING SYSTEM</w:t>
                        </w:r>
                      </w:p>
                    </w:txbxContent>
                  </v:textbox>
                  <w10:wrap type="none"/>
                  <w10:anchorlock/>
                </v:shape>
              </w:pict>
            </w:r>
          </w:p>
          <w:p w14:paraId="20D3EB33" w14:textId="77777777" w:rsidR="00E701F4" w:rsidRDefault="00E701F4" w:rsidP="004B7E44"/>
        </w:tc>
        <w:tc>
          <w:tcPr>
            <w:tcW w:w="360" w:type="dxa"/>
            <w:tcBorders>
              <w:top w:val="nil"/>
              <w:left w:val="nil"/>
              <w:bottom w:val="nil"/>
              <w:right w:val="nil"/>
            </w:tcBorders>
          </w:tcPr>
          <w:p w14:paraId="7CF2D665" w14:textId="77777777" w:rsidR="00E701F4" w:rsidRDefault="00E701F4" w:rsidP="004B7E44">
            <w:pPr>
              <w:rPr>
                <w:noProof/>
              </w:rPr>
            </w:pPr>
          </w:p>
        </w:tc>
      </w:tr>
      <w:tr w:rsidR="007E4EA7" w14:paraId="66957171" w14:textId="77777777" w:rsidTr="007F10A7">
        <w:trPr>
          <w:trHeight w:val="3814"/>
        </w:trPr>
        <w:tc>
          <w:tcPr>
            <w:tcW w:w="9828" w:type="dxa"/>
            <w:tcBorders>
              <w:top w:val="nil"/>
              <w:left w:val="nil"/>
              <w:bottom w:val="nil"/>
              <w:right w:val="nil"/>
            </w:tcBorders>
            <w:vAlign w:val="bottom"/>
          </w:tcPr>
          <w:p w14:paraId="2D8049EC" w14:textId="77777777" w:rsidR="00F33200" w:rsidRDefault="00F33200" w:rsidP="004B7E44">
            <w:pPr>
              <w:rPr>
                <w:noProof/>
              </w:rPr>
            </w:pPr>
          </w:p>
          <w:p w14:paraId="2DA0BB73" w14:textId="77777777" w:rsidR="00F33200" w:rsidRDefault="00F33200" w:rsidP="004B7E44">
            <w:pPr>
              <w:rPr>
                <w:noProof/>
              </w:rPr>
            </w:pPr>
          </w:p>
          <w:p w14:paraId="0A440705" w14:textId="77777777" w:rsidR="00F33200" w:rsidRDefault="00F33200" w:rsidP="004B7E44">
            <w:pPr>
              <w:rPr>
                <w:noProof/>
              </w:rPr>
            </w:pPr>
          </w:p>
          <w:p w14:paraId="6ECDEEEE" w14:textId="77777777" w:rsidR="00F33200" w:rsidRDefault="00F33200" w:rsidP="004B7E44">
            <w:pPr>
              <w:rPr>
                <w:noProof/>
              </w:rPr>
            </w:pPr>
          </w:p>
          <w:p w14:paraId="6D540F6D" w14:textId="77777777" w:rsidR="00E701F4" w:rsidRDefault="00E701F4" w:rsidP="004B7E44">
            <w:pPr>
              <w:rPr>
                <w:noProof/>
              </w:rPr>
            </w:pPr>
          </w:p>
        </w:tc>
        <w:tc>
          <w:tcPr>
            <w:tcW w:w="360" w:type="dxa"/>
            <w:tcBorders>
              <w:top w:val="nil"/>
              <w:left w:val="nil"/>
              <w:bottom w:val="nil"/>
              <w:right w:val="nil"/>
            </w:tcBorders>
          </w:tcPr>
          <w:p w14:paraId="4CE0C940" w14:textId="77777777" w:rsidR="00E701F4" w:rsidRDefault="00E701F4" w:rsidP="004B7E44">
            <w:pPr>
              <w:rPr>
                <w:noProof/>
              </w:rPr>
            </w:pPr>
          </w:p>
        </w:tc>
      </w:tr>
    </w:tbl>
    <w:p w14:paraId="0E2DEA0D" w14:textId="77777777" w:rsidR="004B7E44" w:rsidRDefault="004B7E44">
      <w:pPr>
        <w:spacing w:after="200"/>
      </w:pPr>
      <w:r>
        <w:br w:type="page"/>
      </w:r>
    </w:p>
    <w:sdt>
      <w:sdtPr>
        <w:rPr>
          <w:rFonts w:asciiTheme="minorHAnsi" w:eastAsiaTheme="minorEastAsia" w:hAnsiTheme="minorHAnsi" w:cstheme="minorBidi"/>
          <w:color w:val="auto"/>
          <w:sz w:val="24"/>
          <w:szCs w:val="22"/>
        </w:rPr>
        <w:id w:val="8879546"/>
        <w:docPartObj>
          <w:docPartGallery w:val="Table of Contents"/>
          <w:docPartUnique/>
        </w:docPartObj>
      </w:sdtPr>
      <w:sdtEndPr/>
      <w:sdtContent>
        <w:p w14:paraId="12789AB7" w14:textId="77777777" w:rsidR="00911720" w:rsidRDefault="00911720">
          <w:pPr>
            <w:pStyle w:val="TOCHeading"/>
          </w:pPr>
          <w:r>
            <w:t>Contents</w:t>
          </w:r>
        </w:p>
        <w:p w14:paraId="37D4157B" w14:textId="77777777" w:rsidR="00911720" w:rsidRPr="00EE363A" w:rsidRDefault="007F0FA2" w:rsidP="00EE363A">
          <w:pPr>
            <w:pStyle w:val="TOC2"/>
            <w:tabs>
              <w:tab w:val="right" w:leader="dot" w:pos="10178"/>
            </w:tabs>
            <w:ind w:left="0"/>
            <w:rPr>
              <w:b/>
              <w:noProof/>
              <w:sz w:val="22"/>
            </w:rPr>
          </w:pPr>
          <w:r w:rsidRPr="00EE363A">
            <w:rPr>
              <w:b/>
            </w:rPr>
            <w:fldChar w:fldCharType="begin"/>
          </w:r>
          <w:r w:rsidR="00911720" w:rsidRPr="00EE363A">
            <w:rPr>
              <w:b/>
            </w:rPr>
            <w:instrText xml:space="preserve"> TOC \o "1-3" \h \z \u </w:instrText>
          </w:r>
          <w:r w:rsidRPr="00EE363A">
            <w:rPr>
              <w:b/>
            </w:rPr>
            <w:fldChar w:fldCharType="separate"/>
          </w:r>
          <w:hyperlink r:id="rId11" w:anchor="_Toc33962565" w:history="1">
            <w:r w:rsidR="00911720" w:rsidRPr="00EE363A">
              <w:rPr>
                <w:rStyle w:val="Hyperlink"/>
                <w:b/>
                <w:noProof/>
              </w:rPr>
              <w:t>Name: ANTILOCK BREAKING SYSTEM</w:t>
            </w:r>
            <w:r w:rsidR="00911720" w:rsidRPr="00EE363A">
              <w:rPr>
                <w:b/>
                <w:noProof/>
                <w:webHidden/>
              </w:rPr>
              <w:tab/>
            </w:r>
            <w:r w:rsidRPr="00EE363A">
              <w:rPr>
                <w:b/>
                <w:noProof/>
                <w:webHidden/>
              </w:rPr>
              <w:fldChar w:fldCharType="begin"/>
            </w:r>
            <w:r w:rsidR="00911720" w:rsidRPr="00EE363A">
              <w:rPr>
                <w:b/>
                <w:noProof/>
                <w:webHidden/>
              </w:rPr>
              <w:instrText xml:space="preserve"> PAGEREF _Toc33962565 \h </w:instrText>
            </w:r>
            <w:r w:rsidRPr="00EE363A">
              <w:rPr>
                <w:b/>
                <w:noProof/>
                <w:webHidden/>
              </w:rPr>
            </w:r>
            <w:r w:rsidRPr="00EE363A">
              <w:rPr>
                <w:b/>
                <w:noProof/>
                <w:webHidden/>
              </w:rPr>
              <w:fldChar w:fldCharType="separate"/>
            </w:r>
            <w:r w:rsidR="00E51024">
              <w:rPr>
                <w:b/>
                <w:noProof/>
                <w:webHidden/>
              </w:rPr>
              <w:t>1</w:t>
            </w:r>
            <w:r w:rsidRPr="00EE363A">
              <w:rPr>
                <w:b/>
                <w:noProof/>
                <w:webHidden/>
              </w:rPr>
              <w:fldChar w:fldCharType="end"/>
            </w:r>
          </w:hyperlink>
        </w:p>
        <w:p w14:paraId="5E48CF99" w14:textId="77777777" w:rsidR="00911720" w:rsidRPr="00EE363A" w:rsidRDefault="007F0FA2" w:rsidP="00EE363A">
          <w:pPr>
            <w:rPr>
              <w:b/>
            </w:rPr>
          </w:pPr>
          <w:r w:rsidRPr="00EE363A">
            <w:rPr>
              <w:b/>
            </w:rPr>
            <w:fldChar w:fldCharType="end"/>
          </w:r>
          <w:r w:rsidR="00911720" w:rsidRPr="00EE363A">
            <w:rPr>
              <w:b/>
            </w:rPr>
            <w:t>Introduction</w:t>
          </w:r>
          <w:r w:rsidR="00C8697D">
            <w:rPr>
              <w:b/>
            </w:rPr>
            <w:t>.........................................................</w:t>
          </w:r>
          <w:r w:rsidR="00EE363A">
            <w:rPr>
              <w:b/>
            </w:rPr>
            <w:t>3</w:t>
          </w:r>
        </w:p>
        <w:p w14:paraId="2A50F81A" w14:textId="77777777" w:rsidR="00911720" w:rsidRPr="00EE363A" w:rsidRDefault="00911720" w:rsidP="00EE363A">
          <w:pPr>
            <w:rPr>
              <w:b/>
            </w:rPr>
          </w:pPr>
          <w:r w:rsidRPr="00EE363A">
            <w:rPr>
              <w:b/>
            </w:rPr>
            <w:t>Literature review</w:t>
          </w:r>
          <w:r w:rsidR="00C8697D">
            <w:rPr>
              <w:b/>
            </w:rPr>
            <w:t>....................................................</w:t>
          </w:r>
          <w:r w:rsidR="00EE363A">
            <w:rPr>
              <w:b/>
            </w:rPr>
            <w:t>3</w:t>
          </w:r>
        </w:p>
        <w:p w14:paraId="7F4AB6E9" w14:textId="77777777" w:rsidR="00911720" w:rsidRPr="00EE363A" w:rsidRDefault="00911720" w:rsidP="00EE363A">
          <w:pPr>
            <w:rPr>
              <w:b/>
            </w:rPr>
          </w:pPr>
          <w:r w:rsidRPr="00EE363A">
            <w:rPr>
              <w:b/>
            </w:rPr>
            <w:t>Market Analysis</w:t>
          </w:r>
          <w:r w:rsidR="00C8697D">
            <w:rPr>
              <w:b/>
            </w:rPr>
            <w:t>......................................................</w:t>
          </w:r>
          <w:r w:rsidR="00EE363A">
            <w:rPr>
              <w:b/>
            </w:rPr>
            <w:t>3</w:t>
          </w:r>
        </w:p>
        <w:p w14:paraId="7058150F" w14:textId="77777777" w:rsidR="00911720" w:rsidRPr="00EE363A" w:rsidRDefault="00C8697D" w:rsidP="00EE363A">
          <w:pPr>
            <w:rPr>
              <w:b/>
            </w:rPr>
          </w:pPr>
          <w:r>
            <w:rPr>
              <w:b/>
            </w:rPr>
            <w:t>Evolution............................................................</w:t>
          </w:r>
          <w:r w:rsidR="00EE363A">
            <w:rPr>
              <w:b/>
            </w:rPr>
            <w:t>3</w:t>
          </w:r>
        </w:p>
        <w:p w14:paraId="7E2CC992" w14:textId="77777777" w:rsidR="00911720" w:rsidRPr="00EE363A" w:rsidRDefault="002675DC" w:rsidP="00EE363A">
          <w:pPr>
            <w:rPr>
              <w:b/>
            </w:rPr>
          </w:pPr>
          <w:r w:rsidRPr="00EE363A">
            <w:rPr>
              <w:b/>
            </w:rPr>
            <w:t>4W and 1H analysis</w:t>
          </w:r>
          <w:r w:rsidR="007E7FB0">
            <w:rPr>
              <w:b/>
            </w:rPr>
            <w:t>..............................................</w:t>
          </w:r>
          <w:r w:rsidR="00EE363A">
            <w:rPr>
              <w:b/>
            </w:rPr>
            <w:t>...4-7</w:t>
          </w:r>
        </w:p>
        <w:p w14:paraId="173DE040" w14:textId="77777777" w:rsidR="002675DC" w:rsidRPr="00EE363A" w:rsidRDefault="002675DC" w:rsidP="00EE363A">
          <w:pPr>
            <w:rPr>
              <w:b/>
            </w:rPr>
          </w:pPr>
          <w:r w:rsidRPr="00EE363A">
            <w:rPr>
              <w:b/>
            </w:rPr>
            <w:t>SWOT analysis</w:t>
          </w:r>
          <w:r w:rsidR="007E7FB0">
            <w:rPr>
              <w:b/>
            </w:rPr>
            <w:t xml:space="preserve"> .......................................................8</w:t>
          </w:r>
        </w:p>
        <w:p w14:paraId="3BD0B49E" w14:textId="77777777" w:rsidR="002675DC" w:rsidRPr="00EE363A" w:rsidRDefault="002675DC" w:rsidP="00EE363A">
          <w:pPr>
            <w:rPr>
              <w:b/>
            </w:rPr>
          </w:pPr>
          <w:r w:rsidRPr="00EE363A">
            <w:rPr>
              <w:b/>
            </w:rPr>
            <w:t>Requirements</w:t>
          </w:r>
          <w:r w:rsidR="007E7FB0">
            <w:rPr>
              <w:b/>
            </w:rPr>
            <w:t>.....................................................</w:t>
          </w:r>
          <w:r w:rsidR="00C8697D">
            <w:rPr>
              <w:b/>
            </w:rPr>
            <w:t>....9</w:t>
          </w:r>
        </w:p>
        <w:p w14:paraId="50ADE22C" w14:textId="77777777" w:rsidR="002675DC" w:rsidRPr="00EE363A" w:rsidRDefault="00EE35EC" w:rsidP="00EE363A">
          <w:pPr>
            <w:rPr>
              <w:b/>
            </w:rPr>
          </w:pPr>
          <w:r>
            <w:rPr>
              <w:b/>
            </w:rPr>
            <w:t xml:space="preserve">Block </w:t>
          </w:r>
          <w:r w:rsidR="002675DC" w:rsidRPr="00EE363A">
            <w:rPr>
              <w:b/>
            </w:rPr>
            <w:t>diagram</w:t>
          </w:r>
          <w:r w:rsidR="00C8697D">
            <w:rPr>
              <w:b/>
            </w:rPr>
            <w:t>.......................................................</w:t>
          </w:r>
          <w:r>
            <w:rPr>
              <w:b/>
            </w:rPr>
            <w:t>10</w:t>
          </w:r>
        </w:p>
        <w:p w14:paraId="39CA847B" w14:textId="77777777" w:rsidR="002675DC" w:rsidRPr="00EE363A" w:rsidRDefault="002675DC" w:rsidP="00EE363A">
          <w:pPr>
            <w:rPr>
              <w:b/>
            </w:rPr>
          </w:pPr>
          <w:r w:rsidRPr="00EE363A">
            <w:rPr>
              <w:b/>
            </w:rPr>
            <w:t>Flow chart</w:t>
          </w:r>
          <w:r w:rsidR="00C8697D">
            <w:rPr>
              <w:b/>
            </w:rPr>
            <w:t>.......................................................</w:t>
          </w:r>
          <w:r w:rsidR="00EE35EC">
            <w:rPr>
              <w:b/>
            </w:rPr>
            <w:t>11-12</w:t>
          </w:r>
        </w:p>
        <w:p w14:paraId="29493C00" w14:textId="77777777" w:rsidR="002675DC" w:rsidRPr="00EE363A" w:rsidRDefault="002675DC" w:rsidP="00EE363A">
          <w:pPr>
            <w:rPr>
              <w:b/>
            </w:rPr>
          </w:pPr>
          <w:r w:rsidRPr="00EE363A">
            <w:rPr>
              <w:b/>
            </w:rPr>
            <w:t>Testing</w:t>
          </w:r>
          <w:r w:rsidR="00C8697D">
            <w:rPr>
              <w:b/>
            </w:rPr>
            <w:t>............................................................</w:t>
          </w:r>
          <w:r w:rsidR="00EE35EC">
            <w:rPr>
              <w:b/>
            </w:rPr>
            <w:t>.13</w:t>
          </w:r>
        </w:p>
        <w:p w14:paraId="798F9341" w14:textId="77777777" w:rsidR="00911720" w:rsidRDefault="00911720"/>
        <w:p w14:paraId="14111ADA" w14:textId="77777777" w:rsidR="00911720" w:rsidRDefault="00911720"/>
        <w:p w14:paraId="6F3FE8F2" w14:textId="77777777" w:rsidR="00911720" w:rsidRDefault="00911720"/>
        <w:p w14:paraId="01D87E42" w14:textId="77777777" w:rsidR="00911720" w:rsidRDefault="00911720"/>
        <w:p w14:paraId="697064A5" w14:textId="77777777" w:rsidR="00911720" w:rsidRDefault="00911720"/>
        <w:p w14:paraId="17D1F067" w14:textId="77777777" w:rsidR="00911720" w:rsidRDefault="00BE0992"/>
      </w:sdtContent>
    </w:sdt>
    <w:p w14:paraId="6C005D75" w14:textId="77777777" w:rsidR="007A4163" w:rsidRDefault="007A4163" w:rsidP="007A4163">
      <w:pPr>
        <w:spacing w:after="200"/>
      </w:pPr>
    </w:p>
    <w:p w14:paraId="650E3AA0" w14:textId="77777777" w:rsidR="007A4163" w:rsidRDefault="007A4163" w:rsidP="007A4163">
      <w:pPr>
        <w:spacing w:after="200"/>
      </w:pPr>
    </w:p>
    <w:p w14:paraId="6DEC0655" w14:textId="77777777" w:rsidR="007A4163" w:rsidRDefault="007A4163" w:rsidP="007A4163">
      <w:pPr>
        <w:spacing w:after="200"/>
      </w:pPr>
    </w:p>
    <w:p w14:paraId="12BBCE89" w14:textId="77777777" w:rsidR="007A4163" w:rsidRDefault="007A4163" w:rsidP="007A4163">
      <w:pPr>
        <w:spacing w:after="200"/>
      </w:pPr>
    </w:p>
    <w:p w14:paraId="49EF27B9" w14:textId="77777777" w:rsidR="007A4163" w:rsidRDefault="007A4163" w:rsidP="007A4163">
      <w:pPr>
        <w:spacing w:after="200"/>
      </w:pPr>
    </w:p>
    <w:p w14:paraId="76D3C8C2" w14:textId="77777777" w:rsidR="007A4163" w:rsidRDefault="007A4163" w:rsidP="007A4163">
      <w:pPr>
        <w:spacing w:after="200"/>
      </w:pPr>
    </w:p>
    <w:p w14:paraId="35C9B18A" w14:textId="77777777" w:rsidR="007A4163" w:rsidRDefault="007A4163" w:rsidP="007A4163">
      <w:pPr>
        <w:spacing w:after="200"/>
      </w:pPr>
    </w:p>
    <w:p w14:paraId="15ACC6BD" w14:textId="77777777" w:rsidR="007A4163" w:rsidRDefault="007A4163" w:rsidP="007A4163">
      <w:pPr>
        <w:spacing w:after="200"/>
      </w:pPr>
    </w:p>
    <w:p w14:paraId="2050FEB4" w14:textId="77777777" w:rsidR="007A4163" w:rsidRDefault="007A4163" w:rsidP="007A4163">
      <w:pPr>
        <w:spacing w:after="200"/>
      </w:pPr>
    </w:p>
    <w:p w14:paraId="5E480226" w14:textId="77777777" w:rsidR="007A4163" w:rsidRDefault="007A4163" w:rsidP="007A4163">
      <w:pPr>
        <w:spacing w:after="200"/>
      </w:pPr>
    </w:p>
    <w:p w14:paraId="0B8765F1" w14:textId="77777777" w:rsidR="007A4163" w:rsidRDefault="007A4163" w:rsidP="007A4163">
      <w:pPr>
        <w:spacing w:after="200"/>
      </w:pPr>
    </w:p>
    <w:p w14:paraId="645E84DF" w14:textId="77777777" w:rsidR="007A4163" w:rsidRDefault="007A4163" w:rsidP="007A4163">
      <w:pPr>
        <w:spacing w:after="200"/>
      </w:pPr>
    </w:p>
    <w:p w14:paraId="191C534E" w14:textId="77777777" w:rsidR="007A4163" w:rsidRDefault="007A4163" w:rsidP="007A4163">
      <w:pPr>
        <w:spacing w:after="200"/>
      </w:pPr>
    </w:p>
    <w:p w14:paraId="6EB48736" w14:textId="77777777" w:rsidR="007A4163" w:rsidRDefault="007A4163" w:rsidP="007A4163">
      <w:pPr>
        <w:spacing w:after="200"/>
      </w:pPr>
    </w:p>
    <w:p w14:paraId="1EB42572" w14:textId="77777777" w:rsidR="002675DC" w:rsidRDefault="002675DC" w:rsidP="007A4163">
      <w:pPr>
        <w:spacing w:after="200"/>
      </w:pPr>
    </w:p>
    <w:p w14:paraId="000D3F97" w14:textId="77777777" w:rsidR="007A4163" w:rsidRPr="00456B37" w:rsidRDefault="007A4163" w:rsidP="007A4163">
      <w:pPr>
        <w:spacing w:after="200"/>
        <w:rPr>
          <w:b/>
          <w:sz w:val="32"/>
          <w:szCs w:val="32"/>
        </w:rPr>
      </w:pPr>
      <w:r w:rsidRPr="00456B37">
        <w:rPr>
          <w:b/>
          <w:sz w:val="32"/>
          <w:szCs w:val="32"/>
        </w:rPr>
        <w:lastRenderedPageBreak/>
        <w:t>INTRODUCTION:</w:t>
      </w:r>
    </w:p>
    <w:p w14:paraId="174D27AD" w14:textId="77777777" w:rsidR="007A4163" w:rsidRPr="007A4163" w:rsidRDefault="007A4163" w:rsidP="00456B37">
      <w:pPr>
        <w:spacing w:after="200"/>
        <w:jc w:val="both"/>
      </w:pPr>
      <w:r w:rsidRPr="007A4163">
        <w:t xml:space="preserve">The antilock </w:t>
      </w:r>
      <w:proofErr w:type="spellStart"/>
      <w:proofErr w:type="gramStart"/>
      <w:r w:rsidRPr="007A4163">
        <w:t>breaking</w:t>
      </w:r>
      <w:proofErr w:type="spellEnd"/>
      <w:proofErr w:type="gramEnd"/>
      <w:r w:rsidRPr="007A4163">
        <w:t xml:space="preserve"> system is basically used to severe the breaking conditions of any vehicle. ABS system is used to provide “lateral stability” in vehicle.</w:t>
      </w:r>
      <w:r w:rsidR="00496DA2">
        <w:t xml:space="preserve"> </w:t>
      </w:r>
      <w:r w:rsidRPr="007A4163">
        <w:t xml:space="preserve">It also </w:t>
      </w:r>
      <w:proofErr w:type="gramStart"/>
      <w:r w:rsidRPr="007A4163">
        <w:t>provide</w:t>
      </w:r>
      <w:proofErr w:type="gramEnd"/>
      <w:r w:rsidR="00456B37">
        <w:t xml:space="preserve"> </w:t>
      </w:r>
      <w:r w:rsidRPr="007A4163">
        <w:t>“longitudinal parameters” where the final goal is “lateral stability”.</w:t>
      </w:r>
      <w:r w:rsidR="00496DA2">
        <w:t xml:space="preserve"> </w:t>
      </w:r>
      <w:r w:rsidRPr="007A4163">
        <w:t>It prevents the wheels of moving</w:t>
      </w:r>
      <w:r w:rsidR="00496DA2">
        <w:t xml:space="preserve"> vehicle from locking position </w:t>
      </w:r>
      <w:r w:rsidRPr="007A4163">
        <w:t>or in case of braking.</w:t>
      </w:r>
      <w:r w:rsidR="00496DA2">
        <w:t xml:space="preserve"> </w:t>
      </w:r>
      <w:r w:rsidRPr="007A4163">
        <w:t xml:space="preserve">It also prevents wheels of vehicle from breaking during rotating </w:t>
      </w:r>
      <w:proofErr w:type="spellStart"/>
      <w:r w:rsidRPr="007A4163">
        <w:t>conditio</w:t>
      </w:r>
      <w:r w:rsidR="00496DA2">
        <w:t>ns.ABS</w:t>
      </w:r>
      <w:proofErr w:type="spellEnd"/>
      <w:r w:rsidR="00496DA2">
        <w:t xml:space="preserve"> sys</w:t>
      </w:r>
      <w:r w:rsidRPr="007A4163">
        <w:t>tems are also called as “Anti-speed system”.</w:t>
      </w:r>
    </w:p>
    <w:p w14:paraId="05F7C496" w14:textId="77777777" w:rsidR="007A4163" w:rsidRDefault="007A4163" w:rsidP="007A4163">
      <w:pPr>
        <w:spacing w:after="200"/>
        <w:rPr>
          <w:b/>
          <w:sz w:val="32"/>
          <w:szCs w:val="32"/>
        </w:rPr>
      </w:pPr>
      <w:r w:rsidRPr="00456B37">
        <w:rPr>
          <w:b/>
          <w:sz w:val="32"/>
          <w:szCs w:val="32"/>
        </w:rPr>
        <w:t>LITERATURE REVIEW:</w:t>
      </w:r>
    </w:p>
    <w:p w14:paraId="0D3D5A1F" w14:textId="77777777" w:rsidR="00CE29B6" w:rsidRDefault="00CE29B6" w:rsidP="00163CB8">
      <w:pPr>
        <w:spacing w:after="200"/>
        <w:jc w:val="both"/>
        <w:rPr>
          <w:szCs w:val="24"/>
        </w:rPr>
      </w:pPr>
      <w:r w:rsidRPr="00CE29B6">
        <w:rPr>
          <w:szCs w:val="24"/>
        </w:rPr>
        <w:t xml:space="preserve">ABS </w:t>
      </w:r>
      <w:proofErr w:type="gramStart"/>
      <w:r w:rsidRPr="00CE29B6">
        <w:rPr>
          <w:szCs w:val="24"/>
        </w:rPr>
        <w:t>includes</w:t>
      </w:r>
      <w:proofErr w:type="gramEnd"/>
      <w:r w:rsidRPr="00CE29B6">
        <w:rPr>
          <w:szCs w:val="24"/>
        </w:rPr>
        <w:t xml:space="preserve"> components such as</w:t>
      </w:r>
      <w:r>
        <w:rPr>
          <w:szCs w:val="24"/>
        </w:rPr>
        <w:t xml:space="preserve">, </w:t>
      </w:r>
      <w:r w:rsidRPr="00CE29B6">
        <w:rPr>
          <w:szCs w:val="24"/>
        </w:rPr>
        <w:t>Wheel speed sensor,</w:t>
      </w:r>
      <w:r>
        <w:rPr>
          <w:szCs w:val="24"/>
        </w:rPr>
        <w:t xml:space="preserve"> </w:t>
      </w:r>
      <w:r w:rsidRPr="00CE29B6">
        <w:rPr>
          <w:szCs w:val="24"/>
        </w:rPr>
        <w:t>a hydraulic modulator and electronic control unit and actuators in hydraulic modulator.</w:t>
      </w:r>
    </w:p>
    <w:p w14:paraId="05B71E51" w14:textId="77777777" w:rsidR="00313244" w:rsidRDefault="00313244" w:rsidP="00163CB8">
      <w:pPr>
        <w:spacing w:after="200"/>
        <w:jc w:val="both"/>
        <w:rPr>
          <w:szCs w:val="24"/>
        </w:rPr>
      </w:pPr>
      <w:r>
        <w:rPr>
          <w:szCs w:val="24"/>
        </w:rPr>
        <w:t xml:space="preserve">I am getting the resources from AAEL module, IEEE paper of Antilock </w:t>
      </w:r>
      <w:proofErr w:type="spellStart"/>
      <w:r>
        <w:rPr>
          <w:szCs w:val="24"/>
        </w:rPr>
        <w:t>breaking</w:t>
      </w:r>
      <w:proofErr w:type="spellEnd"/>
      <w:r>
        <w:rPr>
          <w:szCs w:val="24"/>
        </w:rPr>
        <w:t xml:space="preserve"> system.pdf from</w:t>
      </w:r>
      <w:hyperlink r:id="rId12" w:history="1">
        <w:r w:rsidRPr="00313244">
          <w:rPr>
            <w:rStyle w:val="Hyperlink"/>
            <w:szCs w:val="24"/>
          </w:rPr>
          <w:t>https://www.researchgate.net/publication/289251560_ANTILOCK_BRAKING_SYSTEM_ABS</w:t>
        </w:r>
      </w:hyperlink>
    </w:p>
    <w:p w14:paraId="5D12BC8B" w14:textId="77777777" w:rsidR="00EE363A" w:rsidRPr="007E7FB0" w:rsidRDefault="00BE0992" w:rsidP="00163CB8">
      <w:pPr>
        <w:spacing w:after="200"/>
        <w:jc w:val="both"/>
        <w:rPr>
          <w:szCs w:val="24"/>
        </w:rPr>
      </w:pPr>
      <w:hyperlink r:id="rId13" w:history="1">
        <w:r w:rsidR="00313244" w:rsidRPr="00313244">
          <w:rPr>
            <w:rStyle w:val="Hyperlink"/>
            <w:szCs w:val="24"/>
          </w:rPr>
          <w:t>https://en.wikipedia.org/wiki/Anti-lock_braking_system</w:t>
        </w:r>
      </w:hyperlink>
    </w:p>
    <w:p w14:paraId="32D81435" w14:textId="77777777" w:rsidR="007A4163" w:rsidRPr="00456B37" w:rsidRDefault="007A4163" w:rsidP="007A4163">
      <w:pPr>
        <w:spacing w:after="200"/>
        <w:rPr>
          <w:b/>
          <w:sz w:val="32"/>
          <w:szCs w:val="32"/>
        </w:rPr>
      </w:pPr>
      <w:r w:rsidRPr="00456B37">
        <w:rPr>
          <w:b/>
          <w:sz w:val="32"/>
          <w:szCs w:val="32"/>
        </w:rPr>
        <w:t>MARKET ANALYSIS:</w:t>
      </w:r>
    </w:p>
    <w:p w14:paraId="268BF23F" w14:textId="77777777" w:rsidR="00B83B7D" w:rsidRDefault="00B83B7D" w:rsidP="00456B37">
      <w:pPr>
        <w:spacing w:after="200"/>
        <w:jc w:val="both"/>
      </w:pPr>
      <w:r>
        <w:t xml:space="preserve">The global anti-lock braking system market size evaluated as $37.69 billion in 2018 and projected to reach $80.65 billion by </w:t>
      </w:r>
      <w:proofErr w:type="gramStart"/>
      <w:r>
        <w:t>2026,registering</w:t>
      </w:r>
      <w:proofErr w:type="gramEnd"/>
      <w:r>
        <w:t xml:space="preserve"> CAGR of 9.6% from 2019 to 2026.Asia-pasafic accounted as highest share in 2018 and is anticipated to maintain </w:t>
      </w:r>
      <w:r w:rsidR="00456B37">
        <w:t>thi</w:t>
      </w:r>
      <w:r>
        <w:t xml:space="preserve">s lead throughout the antilock braking system market </w:t>
      </w:r>
      <w:proofErr w:type="spellStart"/>
      <w:r>
        <w:t>forcast</w:t>
      </w:r>
      <w:proofErr w:type="spellEnd"/>
      <w:r>
        <w:t xml:space="preserve">. </w:t>
      </w:r>
    </w:p>
    <w:p w14:paraId="61D92F2E" w14:textId="77777777" w:rsidR="00C736F8" w:rsidRDefault="007A4163" w:rsidP="006346E1">
      <w:pPr>
        <w:tabs>
          <w:tab w:val="left" w:pos="9090"/>
        </w:tabs>
        <w:spacing w:after="200"/>
      </w:pPr>
      <w:r w:rsidRPr="00456B37">
        <w:rPr>
          <w:b/>
          <w:sz w:val="32"/>
          <w:szCs w:val="32"/>
        </w:rPr>
        <w:t>EVOLUTION</w:t>
      </w:r>
      <w:r w:rsidR="00456B37" w:rsidRPr="00456B37">
        <w:rPr>
          <w:b/>
          <w:sz w:val="32"/>
          <w:szCs w:val="32"/>
        </w:rPr>
        <w:t>:</w:t>
      </w:r>
      <w:r w:rsidR="006346E1">
        <w:rPr>
          <w:b/>
          <w:sz w:val="32"/>
          <w:szCs w:val="32"/>
        </w:rPr>
        <w:tab/>
      </w:r>
    </w:p>
    <w:p w14:paraId="63F3DECF" w14:textId="77777777" w:rsidR="00456B37" w:rsidRDefault="00C736F8" w:rsidP="00456B37">
      <w:pPr>
        <w:pStyle w:val="ListParagraph"/>
        <w:numPr>
          <w:ilvl w:val="0"/>
          <w:numId w:val="18"/>
        </w:numPr>
        <w:spacing w:after="200"/>
        <w:jc w:val="both"/>
      </w:pPr>
      <w:r>
        <w:t>Back 1920’</w:t>
      </w:r>
      <w:proofErr w:type="gramStart"/>
      <w:r>
        <w:t>s:F</w:t>
      </w:r>
      <w:r w:rsidR="007A4163" w:rsidRPr="007A4163">
        <w:t>irst</w:t>
      </w:r>
      <w:proofErr w:type="gramEnd"/>
      <w:r w:rsidR="007A4163" w:rsidRPr="007A4163">
        <w:t xml:space="preserve"> app</w:t>
      </w:r>
      <w:r>
        <w:t xml:space="preserve">lied the concepts of </w:t>
      </w:r>
      <w:r w:rsidR="0019265D">
        <w:t>braking to “aircraft</w:t>
      </w:r>
      <w:r w:rsidR="00456B37">
        <w:t xml:space="preserve"> </w:t>
      </w:r>
      <w:r w:rsidR="0019265D">
        <w:t xml:space="preserve">brakes” by French automobile and aircraft pioneer Gabriel </w:t>
      </w:r>
      <w:proofErr w:type="spellStart"/>
      <w:r w:rsidR="0019265D">
        <w:t>voisin</w:t>
      </w:r>
      <w:proofErr w:type="spellEnd"/>
      <w:r w:rsidR="0019265D">
        <w:t>.</w:t>
      </w:r>
    </w:p>
    <w:p w14:paraId="1DB7A902" w14:textId="77777777" w:rsidR="00456B37" w:rsidRDefault="00C736F8" w:rsidP="00456B37">
      <w:pPr>
        <w:pStyle w:val="ListParagraph"/>
        <w:numPr>
          <w:ilvl w:val="0"/>
          <w:numId w:val="18"/>
        </w:numPr>
        <w:spacing w:after="200"/>
        <w:jc w:val="both"/>
      </w:pPr>
      <w:r>
        <w:t xml:space="preserve">In </w:t>
      </w:r>
      <w:proofErr w:type="gramStart"/>
      <w:r>
        <w:t>1936:Bosch</w:t>
      </w:r>
      <w:proofErr w:type="gramEnd"/>
      <w:r>
        <w:t xml:space="preserve"> company awarded with patent ”Apparatus of for   preventing lock braking of wheels in motor vehicle”</w:t>
      </w:r>
    </w:p>
    <w:p w14:paraId="29DB643B" w14:textId="77777777" w:rsidR="00456B37" w:rsidRDefault="007A4163" w:rsidP="00456B37">
      <w:pPr>
        <w:pStyle w:val="ListParagraph"/>
        <w:numPr>
          <w:ilvl w:val="0"/>
          <w:numId w:val="18"/>
        </w:numPr>
        <w:spacing w:after="200"/>
        <w:jc w:val="both"/>
      </w:pPr>
      <w:r w:rsidRPr="007A4163">
        <w:t xml:space="preserve">1950’s: aircraft technology was </w:t>
      </w:r>
      <w:proofErr w:type="spellStart"/>
      <w:r w:rsidRPr="007A4163">
        <w:t>aplied</w:t>
      </w:r>
      <w:proofErr w:type="spellEnd"/>
      <w:r w:rsidRPr="007A4163">
        <w:t xml:space="preserve"> to motorcycles.</w:t>
      </w:r>
    </w:p>
    <w:p w14:paraId="60A0EF3E" w14:textId="77777777" w:rsidR="00456B37" w:rsidRDefault="007A4163" w:rsidP="00456B37">
      <w:pPr>
        <w:pStyle w:val="ListParagraph"/>
        <w:numPr>
          <w:ilvl w:val="0"/>
          <w:numId w:val="18"/>
        </w:numPr>
        <w:spacing w:after="200"/>
        <w:jc w:val="both"/>
      </w:pPr>
      <w:r w:rsidRPr="007A4163">
        <w:t>1960’s: Experiment of aircraft done on passenger cars.</w:t>
      </w:r>
    </w:p>
    <w:p w14:paraId="19070620" w14:textId="77777777" w:rsidR="00456B37" w:rsidRDefault="007A4163" w:rsidP="00456B37">
      <w:pPr>
        <w:pStyle w:val="ListParagraph"/>
        <w:numPr>
          <w:ilvl w:val="0"/>
          <w:numId w:val="18"/>
        </w:numPr>
        <w:spacing w:after="200"/>
        <w:jc w:val="both"/>
      </w:pPr>
      <w:r w:rsidRPr="007A4163">
        <w:t>1970’s: computer sensors and actuators are developed for ABS.</w:t>
      </w:r>
    </w:p>
    <w:p w14:paraId="3D82C2FB" w14:textId="77777777" w:rsidR="00456B37" w:rsidRDefault="00C736F8" w:rsidP="00456B37">
      <w:pPr>
        <w:pStyle w:val="ListParagraph"/>
        <w:numPr>
          <w:ilvl w:val="0"/>
          <w:numId w:val="18"/>
        </w:numPr>
        <w:spacing w:after="200"/>
        <w:jc w:val="both"/>
      </w:pPr>
      <w:r>
        <w:t>1972: WABCO partners with Mercedes BENZ developing first ABS for TRUCK’s.</w:t>
      </w:r>
    </w:p>
    <w:p w14:paraId="5C7EEA5A" w14:textId="77777777" w:rsidR="00313244" w:rsidRDefault="00C736F8" w:rsidP="007A4163">
      <w:pPr>
        <w:pStyle w:val="ListParagraph"/>
        <w:numPr>
          <w:ilvl w:val="0"/>
          <w:numId w:val="18"/>
        </w:numPr>
        <w:spacing w:after="200"/>
        <w:jc w:val="both"/>
      </w:pPr>
      <w:r>
        <w:t>1981:100000 Bosch ABS are installed</w:t>
      </w:r>
      <w:r w:rsidR="00313244">
        <w:t>.</w:t>
      </w:r>
    </w:p>
    <w:p w14:paraId="0BF1705D" w14:textId="77777777" w:rsidR="007E7FB0" w:rsidRDefault="007E7FB0" w:rsidP="007A4163">
      <w:pPr>
        <w:pStyle w:val="ListParagraph"/>
        <w:numPr>
          <w:ilvl w:val="0"/>
          <w:numId w:val="18"/>
        </w:numPr>
        <w:spacing w:after="200"/>
        <w:jc w:val="both"/>
      </w:pPr>
      <w:proofErr w:type="gramStart"/>
      <w:r>
        <w:t>1993:“</w:t>
      </w:r>
      <w:proofErr w:type="gramEnd"/>
      <w:r w:rsidRPr="007E7FB0">
        <w:t>Lincoln</w:t>
      </w:r>
      <w:r>
        <w:t>”</w:t>
      </w:r>
      <w:r w:rsidRPr="007E7FB0">
        <w:t> </w:t>
      </w:r>
      <w:r>
        <w:t xml:space="preserve">became first company </w:t>
      </w:r>
      <w:r w:rsidRPr="007E7FB0">
        <w:t>provide standard</w:t>
      </w:r>
      <w:r>
        <w:t xml:space="preserve"> four-wheel anti-lock brakes and</w:t>
      </w:r>
      <w:r w:rsidRPr="007E7FB0">
        <w:t xml:space="preserve"> dual a</w:t>
      </w:r>
      <w:r>
        <w:t>ir bags</w:t>
      </w:r>
      <w:r w:rsidRPr="007E7FB0">
        <w:t>.</w:t>
      </w:r>
    </w:p>
    <w:p w14:paraId="48706851" w14:textId="77777777" w:rsidR="00177026" w:rsidRPr="00313244" w:rsidRDefault="00177026" w:rsidP="00313244">
      <w:pPr>
        <w:spacing w:after="200"/>
        <w:jc w:val="both"/>
      </w:pPr>
      <w:r w:rsidRPr="00313244">
        <w:rPr>
          <w:b/>
          <w:sz w:val="32"/>
          <w:szCs w:val="32"/>
        </w:rPr>
        <w:lastRenderedPageBreak/>
        <w:t>ANALYSIS:</w:t>
      </w:r>
    </w:p>
    <w:p w14:paraId="1B5EBEAC" w14:textId="77777777" w:rsidR="00177026" w:rsidRPr="00456B37" w:rsidRDefault="00456B37" w:rsidP="007A4163">
      <w:pPr>
        <w:spacing w:after="200"/>
        <w:rPr>
          <w:b/>
          <w:sz w:val="28"/>
          <w:szCs w:val="28"/>
        </w:rPr>
      </w:pPr>
      <w:r>
        <w:rPr>
          <w:b/>
          <w:sz w:val="28"/>
          <w:szCs w:val="28"/>
        </w:rPr>
        <w:t xml:space="preserve">What </w:t>
      </w:r>
      <w:proofErr w:type="gramStart"/>
      <w:r>
        <w:rPr>
          <w:b/>
          <w:sz w:val="28"/>
          <w:szCs w:val="28"/>
        </w:rPr>
        <w:t>is</w:t>
      </w:r>
      <w:proofErr w:type="gramEnd"/>
      <w:r>
        <w:rPr>
          <w:b/>
          <w:sz w:val="28"/>
          <w:szCs w:val="28"/>
        </w:rPr>
        <w:t xml:space="preserve"> ABS</w:t>
      </w:r>
      <w:r w:rsidR="00177026" w:rsidRPr="00456B37">
        <w:rPr>
          <w:b/>
          <w:sz w:val="28"/>
          <w:szCs w:val="28"/>
        </w:rPr>
        <w:t>?</w:t>
      </w:r>
    </w:p>
    <w:p w14:paraId="1CC59EC2" w14:textId="77777777" w:rsidR="00E440C8" w:rsidRDefault="00177026" w:rsidP="00456B37">
      <w:pPr>
        <w:spacing w:after="200"/>
        <w:jc w:val="both"/>
      </w:pPr>
      <w:r>
        <w:t xml:space="preserve">ABS </w:t>
      </w:r>
      <w:proofErr w:type="gramStart"/>
      <w:r>
        <w:t>stands</w:t>
      </w:r>
      <w:proofErr w:type="gramEnd"/>
      <w:r>
        <w:t xml:space="preserve"> for antilock </w:t>
      </w:r>
      <w:proofErr w:type="spellStart"/>
      <w:r>
        <w:t>breaking</w:t>
      </w:r>
      <w:proofErr w:type="spellEnd"/>
      <w:r>
        <w:t xml:space="preserve"> </w:t>
      </w:r>
      <w:proofErr w:type="spellStart"/>
      <w:r>
        <w:t>system.</w:t>
      </w:r>
      <w:r w:rsidR="00536D8A">
        <w:t>ABS</w:t>
      </w:r>
      <w:proofErr w:type="spellEnd"/>
      <w:r w:rsidR="00536D8A">
        <w:t xml:space="preserve"> works in closed loop with series of inputs and outputs. The input from “Wheel speed sensor”</w:t>
      </w:r>
      <w:r>
        <w:t xml:space="preserve"> </w:t>
      </w:r>
      <w:r w:rsidR="00536D8A">
        <w:t>and output is”</w:t>
      </w:r>
      <w:r w:rsidR="00456B37">
        <w:t xml:space="preserve"> </w:t>
      </w:r>
      <w:r w:rsidR="00536D8A">
        <w:t xml:space="preserve">brake system pressure control” by ECU commands. </w:t>
      </w:r>
      <w:r>
        <w:t>In slippery surfaces or in rotating positions of wheel the tire is get locked. This locking position sometimes causes accident. The remedy for this problem is in the development of ABS control system.</w:t>
      </w:r>
    </w:p>
    <w:p w14:paraId="64683CE2" w14:textId="77777777" w:rsidR="00456B37" w:rsidRDefault="00456B37" w:rsidP="00456B37">
      <w:pPr>
        <w:spacing w:after="200"/>
        <w:rPr>
          <w:b/>
          <w:sz w:val="28"/>
          <w:szCs w:val="28"/>
        </w:rPr>
      </w:pPr>
      <w:r>
        <w:rPr>
          <w:b/>
          <w:sz w:val="28"/>
          <w:szCs w:val="28"/>
        </w:rPr>
        <w:t>What subsystems used in ABS</w:t>
      </w:r>
      <w:r w:rsidR="00B7164C" w:rsidRPr="00456B37">
        <w:rPr>
          <w:b/>
          <w:sz w:val="28"/>
          <w:szCs w:val="28"/>
        </w:rPr>
        <w:t>?</w:t>
      </w:r>
    </w:p>
    <w:p w14:paraId="0DF4A417" w14:textId="77777777" w:rsidR="00456B37" w:rsidRPr="00456B37" w:rsidRDefault="00456B37" w:rsidP="00456B37">
      <w:pPr>
        <w:spacing w:after="200"/>
        <w:rPr>
          <w:b/>
          <w:szCs w:val="24"/>
        </w:rPr>
      </w:pPr>
      <w:r>
        <w:rPr>
          <w:b/>
          <w:szCs w:val="24"/>
        </w:rPr>
        <w:t>1.</w:t>
      </w:r>
      <w:r w:rsidRPr="00456B37">
        <w:rPr>
          <w:b/>
          <w:szCs w:val="24"/>
        </w:rPr>
        <w:t xml:space="preserve"> </w:t>
      </w:r>
      <w:r w:rsidR="00B26D3B" w:rsidRPr="00456B37">
        <w:rPr>
          <w:b/>
          <w:szCs w:val="24"/>
        </w:rPr>
        <w:t>Encoders</w:t>
      </w:r>
      <w:r w:rsidR="008F7B61" w:rsidRPr="00456B37">
        <w:rPr>
          <w:b/>
          <w:szCs w:val="24"/>
        </w:rPr>
        <w:t>:</w:t>
      </w:r>
    </w:p>
    <w:p w14:paraId="7D47AEBD" w14:textId="77777777" w:rsidR="00B7164C" w:rsidRPr="00456B37" w:rsidRDefault="00B26D3B" w:rsidP="00456B37">
      <w:pPr>
        <w:spacing w:after="200"/>
        <w:jc w:val="both"/>
        <w:rPr>
          <w:b/>
          <w:szCs w:val="24"/>
        </w:rPr>
      </w:pPr>
      <w:r>
        <w:t>Wheel s</w:t>
      </w:r>
      <w:r w:rsidR="008F7B61">
        <w:t>peed sensor is used as encoder for acceleration and deceleration purpose. Continuous rotation of wheel generates magnetic</w:t>
      </w:r>
      <w:r w:rsidR="00456B37">
        <w:t xml:space="preserve"> field and fluctuations in this </w:t>
      </w:r>
      <w:r w:rsidR="008F7B61">
        <w:t>magnetic field generates voltages. When rotation speed is decreased then obtained fluctuations are get disturbed.</w:t>
      </w:r>
    </w:p>
    <w:p w14:paraId="42078531" w14:textId="77777777" w:rsidR="00456B37" w:rsidRDefault="00BE0992" w:rsidP="00456B37">
      <w:pPr>
        <w:pStyle w:val="ListParagraph"/>
        <w:spacing w:after="200"/>
        <w:ind w:left="1080"/>
      </w:pPr>
      <w:r>
        <w:pict w14:anchorId="5D331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en" style="width:24pt;height:24pt"/>
        </w:pict>
      </w:r>
      <w:r w:rsidR="00A52DD4">
        <w:rPr>
          <w:noProof/>
        </w:rPr>
        <w:drawing>
          <wp:inline distT="0" distB="0" distL="0" distR="0" wp14:anchorId="0B03F2F9" wp14:editId="318CEE02">
            <wp:extent cx="3762375" cy="16002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3762375" cy="1600200"/>
                    </a:xfrm>
                    <a:prstGeom prst="rect">
                      <a:avLst/>
                    </a:prstGeom>
                    <a:noFill/>
                    <a:ln w="9525">
                      <a:noFill/>
                      <a:miter lim="800000"/>
                      <a:headEnd/>
                      <a:tailEnd/>
                    </a:ln>
                  </pic:spPr>
                </pic:pic>
              </a:graphicData>
            </a:graphic>
          </wp:inline>
        </w:drawing>
      </w:r>
    </w:p>
    <w:p w14:paraId="358D7E72" w14:textId="77777777" w:rsidR="00456B37" w:rsidRDefault="00456B37" w:rsidP="00456B37">
      <w:pPr>
        <w:spacing w:after="200"/>
        <w:rPr>
          <w:b/>
        </w:rPr>
      </w:pPr>
      <w:r w:rsidRPr="00456B37">
        <w:rPr>
          <w:b/>
        </w:rPr>
        <w:t xml:space="preserve">2. </w:t>
      </w:r>
      <w:r w:rsidR="003925F4" w:rsidRPr="00456B37">
        <w:rPr>
          <w:b/>
        </w:rPr>
        <w:t>ABS ECU:</w:t>
      </w:r>
    </w:p>
    <w:p w14:paraId="1038A67F" w14:textId="77777777" w:rsidR="003925F4" w:rsidRPr="00456B37" w:rsidRDefault="00BE0992" w:rsidP="00456B37">
      <w:pPr>
        <w:spacing w:after="200"/>
        <w:rPr>
          <w:szCs w:val="24"/>
        </w:rPr>
      </w:pPr>
      <w:r>
        <w:rPr>
          <w:noProof/>
          <w:szCs w:val="24"/>
        </w:rPr>
        <w:pict w14:anchorId="06939B5F">
          <v:rect id="_x0000_s1186" style="position:absolute;margin-left:75.55pt;margin-top:35.05pt;width:269.55pt;height:27.4pt;z-index:251805696">
            <v:textbox>
              <w:txbxContent>
                <w:p w14:paraId="7A7E3A41" w14:textId="77777777" w:rsidR="00E147A5" w:rsidRPr="007E7FB0" w:rsidRDefault="00E147A5" w:rsidP="007E7FB0">
                  <w:pPr>
                    <w:rPr>
                      <w:b/>
                    </w:rPr>
                  </w:pPr>
                  <w:r w:rsidRPr="007E7FB0">
                    <w:rPr>
                      <w:b/>
                    </w:rPr>
                    <w:t>Slip = wheel speed ~ vehicle speed</w:t>
                  </w:r>
                </w:p>
                <w:p w14:paraId="578DB896" w14:textId="77777777" w:rsidR="00E147A5" w:rsidRDefault="00E147A5"/>
              </w:txbxContent>
            </v:textbox>
          </v:rect>
        </w:pict>
      </w:r>
      <w:r w:rsidR="003925F4" w:rsidRPr="00456B37">
        <w:rPr>
          <w:szCs w:val="24"/>
        </w:rPr>
        <w:t xml:space="preserve">It will </w:t>
      </w:r>
      <w:proofErr w:type="gramStart"/>
      <w:r w:rsidR="003925F4" w:rsidRPr="00456B37">
        <w:rPr>
          <w:szCs w:val="24"/>
        </w:rPr>
        <w:t>reads</w:t>
      </w:r>
      <w:proofErr w:type="gramEnd"/>
      <w:r w:rsidR="003925F4" w:rsidRPr="00456B37">
        <w:rPr>
          <w:szCs w:val="24"/>
        </w:rPr>
        <w:t xml:space="preserve"> all the inputs of wheel sensors and calculate a parameter called as “slip”</w:t>
      </w:r>
    </w:p>
    <w:p w14:paraId="685809C3" w14:textId="77777777" w:rsidR="00E440C8" w:rsidRDefault="00E440C8" w:rsidP="003925F4">
      <w:pPr>
        <w:pStyle w:val="ListParagraph"/>
        <w:spacing w:after="200"/>
        <w:ind w:left="1080"/>
      </w:pPr>
    </w:p>
    <w:p w14:paraId="147B5D74" w14:textId="77777777" w:rsidR="007E7FB0" w:rsidRDefault="007E7FB0" w:rsidP="003925F4">
      <w:pPr>
        <w:pStyle w:val="ListParagraph"/>
        <w:spacing w:after="200"/>
        <w:ind w:left="1080"/>
      </w:pPr>
    </w:p>
    <w:p w14:paraId="5BBCD5EC" w14:textId="77777777" w:rsidR="00456B37" w:rsidRDefault="00456B37" w:rsidP="00456B37">
      <w:pPr>
        <w:spacing w:after="200"/>
        <w:rPr>
          <w:b/>
        </w:rPr>
      </w:pPr>
      <w:r w:rsidRPr="00456B37">
        <w:rPr>
          <w:b/>
        </w:rPr>
        <w:t>3.</w:t>
      </w:r>
      <w:r>
        <w:rPr>
          <w:b/>
        </w:rPr>
        <w:t xml:space="preserve"> </w:t>
      </w:r>
      <w:r w:rsidR="00B26D3B" w:rsidRPr="00456B37">
        <w:rPr>
          <w:b/>
        </w:rPr>
        <w:t>Hydraulic Modulators:</w:t>
      </w:r>
    </w:p>
    <w:p w14:paraId="7667B412" w14:textId="77777777" w:rsidR="00CE52D8" w:rsidRDefault="00B26D3B" w:rsidP="00202388">
      <w:pPr>
        <w:spacing w:after="200"/>
        <w:jc w:val="both"/>
      </w:pPr>
      <w:r>
        <w:t>It depends on signal from ECU through valves. It controls wheel-brake pressure for braking.</w:t>
      </w:r>
      <w:r w:rsidR="00CE52D8">
        <w:t xml:space="preserve"> Valve and pumps are part of Hydraulic modulator. Valve is brake controlling line. It is used to control pressure which is applied to </w:t>
      </w:r>
      <w:proofErr w:type="spellStart"/>
      <w:r w:rsidR="00CE52D8">
        <w:t>br</w:t>
      </w:r>
      <w:r w:rsidR="00D6265B">
        <w:t>eak</w:t>
      </w:r>
      <w:proofErr w:type="spellEnd"/>
      <w:r w:rsidR="00CE52D8">
        <w:t xml:space="preserve"> pedals. Pumps are used</w:t>
      </w:r>
      <w:r w:rsidR="00D6265B">
        <w:t xml:space="preserve"> to restore the pressure which is released by valve.</w:t>
      </w:r>
    </w:p>
    <w:p w14:paraId="0374019E" w14:textId="77777777" w:rsidR="00CE52D8" w:rsidRDefault="00CE52D8" w:rsidP="00CE52D8">
      <w:pPr>
        <w:pStyle w:val="ListParagraph"/>
        <w:spacing w:after="200"/>
        <w:ind w:left="1080"/>
      </w:pPr>
    </w:p>
    <w:p w14:paraId="146EAD3E" w14:textId="77777777" w:rsidR="00EA1CA8" w:rsidRPr="00202388" w:rsidRDefault="00202388" w:rsidP="00202388">
      <w:pPr>
        <w:spacing w:after="200"/>
        <w:rPr>
          <w:b/>
        </w:rPr>
      </w:pPr>
      <w:r w:rsidRPr="00202388">
        <w:rPr>
          <w:b/>
        </w:rPr>
        <w:lastRenderedPageBreak/>
        <w:t>4.</w:t>
      </w:r>
      <w:r>
        <w:rPr>
          <w:b/>
        </w:rPr>
        <w:t xml:space="preserve"> </w:t>
      </w:r>
      <w:r w:rsidR="00EA1CA8" w:rsidRPr="00202388">
        <w:rPr>
          <w:b/>
        </w:rPr>
        <w:t>Master cylinder:</w:t>
      </w:r>
    </w:p>
    <w:p w14:paraId="74F8E8C1" w14:textId="77777777" w:rsidR="00EA1CA8" w:rsidRPr="00202388" w:rsidRDefault="00EA1CA8" w:rsidP="00202388">
      <w:pPr>
        <w:spacing w:after="200"/>
        <w:rPr>
          <w:szCs w:val="24"/>
        </w:rPr>
      </w:pPr>
      <w:r w:rsidRPr="00202388">
        <w:rPr>
          <w:szCs w:val="24"/>
        </w:rPr>
        <w:t>When pedal is pressed, piston moves to left. When it crosses bypass port, liquid is forced to flow through wheel cylinders.</w:t>
      </w:r>
      <w:r w:rsidR="00202388" w:rsidRPr="00202388">
        <w:rPr>
          <w:szCs w:val="24"/>
        </w:rPr>
        <w:t xml:space="preserve"> </w:t>
      </w:r>
      <w:r w:rsidRPr="00202388">
        <w:rPr>
          <w:szCs w:val="24"/>
        </w:rPr>
        <w:t>When pedal is released, piston is moved back to current position.</w:t>
      </w:r>
    </w:p>
    <w:p w14:paraId="0C062E06" w14:textId="77777777" w:rsidR="00E440C8" w:rsidRDefault="00E440C8" w:rsidP="003925F4">
      <w:pPr>
        <w:pStyle w:val="ListParagraph"/>
        <w:spacing w:after="200"/>
        <w:ind w:left="1080"/>
      </w:pPr>
      <w:r>
        <w:rPr>
          <w:noProof/>
        </w:rPr>
        <w:drawing>
          <wp:inline distT="0" distB="0" distL="0" distR="0" wp14:anchorId="67BC3A6A" wp14:editId="3B19E979">
            <wp:extent cx="5008025" cy="3152633"/>
            <wp:effectExtent l="19050" t="0" r="21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5008699" cy="3153058"/>
                    </a:xfrm>
                    <a:prstGeom prst="rect">
                      <a:avLst/>
                    </a:prstGeom>
                    <a:noFill/>
                    <a:ln w="9525">
                      <a:noFill/>
                      <a:miter lim="800000"/>
                      <a:headEnd/>
                      <a:tailEnd/>
                    </a:ln>
                  </pic:spPr>
                </pic:pic>
              </a:graphicData>
            </a:graphic>
          </wp:inline>
        </w:drawing>
      </w:r>
    </w:p>
    <w:p w14:paraId="64206409" w14:textId="77777777" w:rsidR="00E440C8" w:rsidRPr="00202388" w:rsidRDefault="00E440C8" w:rsidP="00E440C8">
      <w:pPr>
        <w:spacing w:after="200"/>
        <w:rPr>
          <w:b/>
          <w:i/>
          <w:sz w:val="20"/>
          <w:szCs w:val="20"/>
        </w:rPr>
      </w:pPr>
      <w:r>
        <w:t xml:space="preserve">                       </w:t>
      </w:r>
      <w:r w:rsidRPr="00202388">
        <w:rPr>
          <w:b/>
          <w:i/>
          <w:sz w:val="20"/>
          <w:szCs w:val="20"/>
        </w:rPr>
        <w:t xml:space="preserve">Fig. Components of ABS </w:t>
      </w:r>
    </w:p>
    <w:p w14:paraId="49AA8E87" w14:textId="77777777" w:rsidR="00661AE8" w:rsidRPr="00202388" w:rsidRDefault="00661AE8" w:rsidP="00661AE8">
      <w:pPr>
        <w:spacing w:after="200"/>
        <w:rPr>
          <w:b/>
          <w:sz w:val="28"/>
          <w:szCs w:val="28"/>
        </w:rPr>
      </w:pPr>
      <w:r w:rsidRPr="00202388">
        <w:rPr>
          <w:b/>
          <w:sz w:val="28"/>
          <w:szCs w:val="28"/>
        </w:rPr>
        <w:t>What</w:t>
      </w:r>
      <w:r w:rsidR="00F97DED" w:rsidRPr="00202388">
        <w:rPr>
          <w:b/>
          <w:sz w:val="28"/>
          <w:szCs w:val="28"/>
        </w:rPr>
        <w:t xml:space="preserve"> are types of mechanisms</w:t>
      </w:r>
      <w:r w:rsidRPr="00202388">
        <w:rPr>
          <w:b/>
          <w:sz w:val="28"/>
          <w:szCs w:val="28"/>
        </w:rPr>
        <w:t>?</w:t>
      </w:r>
    </w:p>
    <w:p w14:paraId="2F2AA20B" w14:textId="77777777" w:rsidR="00661AE8" w:rsidRDefault="00661AE8" w:rsidP="00661AE8">
      <w:pPr>
        <w:spacing w:after="200"/>
      </w:pPr>
      <w:r>
        <w:t xml:space="preserve">The working </w:t>
      </w:r>
      <w:r w:rsidR="00A758B6">
        <w:t xml:space="preserve">is </w:t>
      </w:r>
      <w:proofErr w:type="gramStart"/>
      <w:r w:rsidR="00A758B6">
        <w:t>depends</w:t>
      </w:r>
      <w:proofErr w:type="gramEnd"/>
      <w:r w:rsidR="00A52DD4">
        <w:t xml:space="preserve"> on 3</w:t>
      </w:r>
      <w:r>
        <w:t xml:space="preserve"> basic mechanisms</w:t>
      </w:r>
    </w:p>
    <w:p w14:paraId="11974109" w14:textId="77777777" w:rsidR="00661AE8" w:rsidRPr="00202388" w:rsidRDefault="00202388" w:rsidP="00202388">
      <w:pPr>
        <w:spacing w:after="200"/>
        <w:rPr>
          <w:b/>
          <w:szCs w:val="24"/>
        </w:rPr>
      </w:pPr>
      <w:r>
        <w:rPr>
          <w:b/>
          <w:szCs w:val="24"/>
        </w:rPr>
        <w:t xml:space="preserve">1) </w:t>
      </w:r>
      <w:r w:rsidR="00661AE8" w:rsidRPr="00202388">
        <w:rPr>
          <w:b/>
          <w:szCs w:val="24"/>
        </w:rPr>
        <w:t>Breaking mechanism</w:t>
      </w:r>
      <w:r w:rsidR="00A52DD4" w:rsidRPr="00202388">
        <w:rPr>
          <w:b/>
          <w:szCs w:val="24"/>
        </w:rPr>
        <w:t>:</w:t>
      </w:r>
    </w:p>
    <w:p w14:paraId="72A6C338" w14:textId="77777777" w:rsidR="00A52DD4" w:rsidRDefault="00A52DD4" w:rsidP="00202388">
      <w:pPr>
        <w:spacing w:after="200"/>
        <w:jc w:val="both"/>
      </w:pPr>
      <w:r>
        <w:t xml:space="preserve">When the car fully in speed and we want to stop </w:t>
      </w:r>
      <w:proofErr w:type="gramStart"/>
      <w:r>
        <w:t>it</w:t>
      </w:r>
      <w:proofErr w:type="gramEnd"/>
      <w:r>
        <w:t xml:space="preserve"> we are going to use breaking mechanism.</w:t>
      </w:r>
      <w:r w:rsidR="00A758B6">
        <w:t xml:space="preserve"> </w:t>
      </w:r>
      <w:r w:rsidR="000127D2">
        <w:t>when br</w:t>
      </w:r>
      <w:r w:rsidR="00A758B6">
        <w:t>a</w:t>
      </w:r>
      <w:r w:rsidR="000127D2">
        <w:t>k</w:t>
      </w:r>
      <w:r w:rsidR="00A758B6">
        <w:t>e</w:t>
      </w:r>
      <w:r w:rsidR="000127D2">
        <w:t xml:space="preserve"> pedal is pressed,</w:t>
      </w:r>
      <w:r w:rsidR="00A758B6">
        <w:t xml:space="preserve"> </w:t>
      </w:r>
      <w:r w:rsidR="000127D2">
        <w:t>br</w:t>
      </w:r>
      <w:r w:rsidR="00A758B6">
        <w:t>a</w:t>
      </w:r>
      <w:r w:rsidR="000127D2">
        <w:t>k</w:t>
      </w:r>
      <w:r w:rsidR="00A758B6">
        <w:t>e</w:t>
      </w:r>
      <w:r w:rsidR="000127D2">
        <w:t xml:space="preserve"> sensors are </w:t>
      </w:r>
      <w:proofErr w:type="gramStart"/>
      <w:r w:rsidR="000127D2">
        <w:t>activated</w:t>
      </w:r>
      <w:r w:rsidR="00A758B6">
        <w:t xml:space="preserve"> .Brake</w:t>
      </w:r>
      <w:proofErr w:type="gramEnd"/>
      <w:r w:rsidR="00A758B6">
        <w:t xml:space="preserve"> pads on wheel disc is get activated and press against the disc. Then the disc stops the rotation of wheel and vehicle is stopped.</w:t>
      </w:r>
    </w:p>
    <w:p w14:paraId="029C2A18" w14:textId="77777777" w:rsidR="00661AE8" w:rsidRPr="00202388" w:rsidRDefault="00202388" w:rsidP="00202388">
      <w:pPr>
        <w:spacing w:after="200"/>
        <w:rPr>
          <w:b/>
        </w:rPr>
      </w:pPr>
      <w:r w:rsidRPr="00202388">
        <w:rPr>
          <w:b/>
        </w:rPr>
        <w:t>2)</w:t>
      </w:r>
      <w:r>
        <w:rPr>
          <w:b/>
        </w:rPr>
        <w:t xml:space="preserve"> </w:t>
      </w:r>
      <w:r w:rsidR="00661AE8" w:rsidRPr="00202388">
        <w:rPr>
          <w:b/>
        </w:rPr>
        <w:t>Steering mechanism</w:t>
      </w:r>
      <w:r w:rsidR="00A758B6" w:rsidRPr="00202388">
        <w:rPr>
          <w:b/>
        </w:rPr>
        <w:t>:</w:t>
      </w:r>
    </w:p>
    <w:p w14:paraId="3C0779D1" w14:textId="77777777" w:rsidR="00A758B6" w:rsidRDefault="00A758B6" w:rsidP="00202388">
      <w:pPr>
        <w:spacing w:after="200"/>
        <w:jc w:val="both"/>
      </w:pPr>
      <w:r>
        <w:t>Steering mechanism depends on wheel rolling. The wheel is always going through road so, velocity of speed of wheel is always “</w:t>
      </w:r>
      <w:proofErr w:type="gramStart"/>
      <w:r>
        <w:t>0”with</w:t>
      </w:r>
      <w:proofErr w:type="gramEnd"/>
      <w:r>
        <w:t xml:space="preserve"> respect to road contact point.</w:t>
      </w:r>
    </w:p>
    <w:p w14:paraId="05D90905" w14:textId="77777777" w:rsidR="00A758B6" w:rsidRDefault="00A758B6" w:rsidP="00202388">
      <w:pPr>
        <w:spacing w:after="200"/>
      </w:pPr>
      <w:r>
        <w:t>Having 2 types motions:</w:t>
      </w:r>
    </w:p>
    <w:p w14:paraId="723BB0DF" w14:textId="77777777" w:rsidR="00A758B6" w:rsidRDefault="00A758B6" w:rsidP="00320F9D">
      <w:pPr>
        <w:spacing w:after="200"/>
        <w:ind w:left="360"/>
        <w:rPr>
          <w:noProof/>
        </w:rPr>
      </w:pPr>
      <w:r>
        <w:t xml:space="preserve">  1] Rotate along axis:</w:t>
      </w:r>
    </w:p>
    <w:p w14:paraId="76FD53B8" w14:textId="77777777" w:rsidR="00A758B6" w:rsidRDefault="00A758B6" w:rsidP="00A758B6">
      <w:pPr>
        <w:spacing w:after="200"/>
        <w:ind w:left="360"/>
      </w:pPr>
      <w:r>
        <w:t xml:space="preserve">  2] Along the direction of car</w:t>
      </w:r>
      <w:r w:rsidR="00320F9D">
        <w:t>:</w:t>
      </w:r>
    </w:p>
    <w:p w14:paraId="6F81ABA8" w14:textId="77777777" w:rsidR="00320F9D" w:rsidRDefault="00320F9D" w:rsidP="00A758B6">
      <w:pPr>
        <w:spacing w:after="200"/>
        <w:ind w:left="360"/>
      </w:pPr>
      <w:r>
        <w:rPr>
          <w:noProof/>
        </w:rPr>
        <w:lastRenderedPageBreak/>
        <w:drawing>
          <wp:inline distT="0" distB="0" distL="0" distR="0" wp14:anchorId="6C1E8F2F" wp14:editId="6B68022C">
            <wp:extent cx="5740306" cy="41489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742915" cy="4150806"/>
                    </a:xfrm>
                    <a:prstGeom prst="rect">
                      <a:avLst/>
                    </a:prstGeom>
                    <a:noFill/>
                    <a:ln w="9525">
                      <a:noFill/>
                      <a:miter lim="800000"/>
                      <a:headEnd/>
                      <a:tailEnd/>
                    </a:ln>
                  </pic:spPr>
                </pic:pic>
              </a:graphicData>
            </a:graphic>
          </wp:inline>
        </w:drawing>
      </w:r>
    </w:p>
    <w:p w14:paraId="5CA348EF" w14:textId="77777777" w:rsidR="00E440C8" w:rsidRPr="00202388" w:rsidRDefault="00202388" w:rsidP="00A758B6">
      <w:pPr>
        <w:spacing w:after="200"/>
        <w:ind w:left="360"/>
        <w:rPr>
          <w:b/>
          <w:i/>
          <w:sz w:val="22"/>
        </w:rPr>
      </w:pPr>
      <w:r>
        <w:rPr>
          <w:b/>
          <w:i/>
          <w:sz w:val="22"/>
        </w:rPr>
        <w:t xml:space="preserve">                      </w:t>
      </w:r>
      <w:r w:rsidR="00E440C8" w:rsidRPr="00202388">
        <w:rPr>
          <w:b/>
          <w:i/>
          <w:sz w:val="22"/>
        </w:rPr>
        <w:t>Fig. Motion of wheel</w:t>
      </w:r>
    </w:p>
    <w:p w14:paraId="7F31F13B" w14:textId="77777777" w:rsidR="00B91C40" w:rsidRDefault="00B91C40" w:rsidP="00202388">
      <w:pPr>
        <w:spacing w:after="200"/>
      </w:pPr>
      <w:r>
        <w:t>Because of 2 motions there are having 2 types of velocities:</w:t>
      </w:r>
    </w:p>
    <w:p w14:paraId="3A0060AA" w14:textId="77777777" w:rsidR="00B91C40" w:rsidRDefault="00B91C40" w:rsidP="00A758B6">
      <w:pPr>
        <w:spacing w:after="200"/>
        <w:ind w:left="360"/>
      </w:pPr>
      <w:r>
        <w:t>1] Translational velocity</w:t>
      </w:r>
    </w:p>
    <w:p w14:paraId="3B8939E4" w14:textId="77777777" w:rsidR="00B91C40" w:rsidRDefault="00B91C40" w:rsidP="00A758B6">
      <w:pPr>
        <w:spacing w:after="200"/>
        <w:ind w:left="360"/>
      </w:pPr>
      <w:r>
        <w:t>2] Rotational velocity</w:t>
      </w:r>
    </w:p>
    <w:p w14:paraId="1A7EBB65" w14:textId="77777777" w:rsidR="00B91C40" w:rsidRDefault="00B91C40" w:rsidP="00202388">
      <w:pPr>
        <w:spacing w:after="200"/>
        <w:jc w:val="both"/>
      </w:pPr>
      <w:r>
        <w:t xml:space="preserve">Translational and Rotational velocities at contact point = </w:t>
      </w:r>
      <w:proofErr w:type="gramStart"/>
      <w:r>
        <w:t>0</w:t>
      </w:r>
      <w:r w:rsidR="00D302B1">
        <w:t>.</w:t>
      </w:r>
      <w:r>
        <w:t>At</w:t>
      </w:r>
      <w:proofErr w:type="gramEnd"/>
      <w:r>
        <w:t xml:space="preserve"> the time when we turn the car Rotational velocity is “Inclined”</w:t>
      </w:r>
      <w:r w:rsidR="00D302B1">
        <w:t xml:space="preserve">, </w:t>
      </w:r>
      <w:r>
        <w:t>but trans</w:t>
      </w:r>
      <w:r w:rsidR="00D302B1">
        <w:t>lational velocity is “constant”.</w:t>
      </w:r>
    </w:p>
    <w:p w14:paraId="0AE7C3D2" w14:textId="77777777" w:rsidR="00A52DD4" w:rsidRPr="00202388" w:rsidRDefault="00D302B1" w:rsidP="00D302B1">
      <w:pPr>
        <w:spacing w:after="200"/>
        <w:rPr>
          <w:b/>
        </w:rPr>
      </w:pPr>
      <w:r w:rsidRPr="00202388">
        <w:rPr>
          <w:b/>
        </w:rPr>
        <w:t>3)</w:t>
      </w:r>
      <w:r w:rsidR="00202388">
        <w:rPr>
          <w:b/>
        </w:rPr>
        <w:t xml:space="preserve"> </w:t>
      </w:r>
      <w:r w:rsidR="00A52DD4" w:rsidRPr="00202388">
        <w:rPr>
          <w:b/>
        </w:rPr>
        <w:t>Steer with Break mechanism</w:t>
      </w:r>
      <w:r w:rsidR="00B91C40" w:rsidRPr="00202388">
        <w:rPr>
          <w:b/>
        </w:rPr>
        <w:t>:</w:t>
      </w:r>
    </w:p>
    <w:p w14:paraId="7850169E" w14:textId="77777777" w:rsidR="00B7164C" w:rsidRDefault="00B91C40" w:rsidP="00202388">
      <w:pPr>
        <w:spacing w:after="200"/>
        <w:jc w:val="both"/>
      </w:pPr>
      <w:r>
        <w:t xml:space="preserve">Due to brake pads activated wheel stops spinning, even though wheels are turned but they not </w:t>
      </w:r>
      <w:proofErr w:type="gramStart"/>
      <w:r>
        <w:t>rotating ,so</w:t>
      </w:r>
      <w:proofErr w:type="gramEnd"/>
      <w:r>
        <w:t xml:space="preserve"> no rotational velocity is possible and wheel is get locked. This is the normal case of braking which causes accident.</w:t>
      </w:r>
    </w:p>
    <w:p w14:paraId="3380A89B" w14:textId="77777777" w:rsidR="00202388" w:rsidRDefault="00202388" w:rsidP="00202388">
      <w:pPr>
        <w:spacing w:after="200"/>
        <w:jc w:val="both"/>
      </w:pPr>
    </w:p>
    <w:p w14:paraId="69D109DD" w14:textId="77777777" w:rsidR="00202388" w:rsidRDefault="00202388" w:rsidP="00202388">
      <w:pPr>
        <w:spacing w:after="200"/>
        <w:jc w:val="both"/>
      </w:pPr>
    </w:p>
    <w:p w14:paraId="13744F09" w14:textId="77777777" w:rsidR="00202388" w:rsidRDefault="00202388" w:rsidP="00202388">
      <w:pPr>
        <w:spacing w:after="200"/>
        <w:jc w:val="both"/>
      </w:pPr>
    </w:p>
    <w:p w14:paraId="7008C763" w14:textId="77777777" w:rsidR="005777CA" w:rsidRPr="00202388" w:rsidRDefault="00F97DED" w:rsidP="007A4163">
      <w:pPr>
        <w:spacing w:after="200"/>
        <w:rPr>
          <w:b/>
          <w:sz w:val="28"/>
          <w:szCs w:val="28"/>
        </w:rPr>
      </w:pPr>
      <w:r w:rsidRPr="00202388">
        <w:rPr>
          <w:b/>
          <w:sz w:val="28"/>
          <w:szCs w:val="28"/>
        </w:rPr>
        <w:lastRenderedPageBreak/>
        <w:t>Where ABS</w:t>
      </w:r>
      <w:r w:rsidR="001C2030" w:rsidRPr="00202388">
        <w:rPr>
          <w:b/>
          <w:sz w:val="28"/>
          <w:szCs w:val="28"/>
        </w:rPr>
        <w:t xml:space="preserve"> module</w:t>
      </w:r>
      <w:r w:rsidRPr="00202388">
        <w:rPr>
          <w:b/>
          <w:sz w:val="28"/>
          <w:szCs w:val="28"/>
        </w:rPr>
        <w:t xml:space="preserve"> is located</w:t>
      </w:r>
      <w:r w:rsidR="00E730FE" w:rsidRPr="00202388">
        <w:rPr>
          <w:b/>
          <w:sz w:val="28"/>
          <w:szCs w:val="28"/>
        </w:rPr>
        <w:t>?</w:t>
      </w:r>
    </w:p>
    <w:p w14:paraId="1BD606DF" w14:textId="77777777" w:rsidR="001C2030" w:rsidRDefault="001C2030" w:rsidP="00202388">
      <w:pPr>
        <w:spacing w:after="200"/>
        <w:jc w:val="both"/>
      </w:pPr>
      <w:r>
        <w:t xml:space="preserve">ABS module is located in engine compartment or in </w:t>
      </w:r>
      <w:proofErr w:type="gramStart"/>
      <w:r>
        <w:t>drivers</w:t>
      </w:r>
      <w:proofErr w:type="gramEnd"/>
      <w:r>
        <w:t xml:space="preserve"> side.</w:t>
      </w:r>
      <w:r w:rsidR="00924F09">
        <w:t xml:space="preserve"> </w:t>
      </w:r>
      <w:r>
        <w:t>Speed sensors are located on wheel hubs.</w:t>
      </w:r>
      <w:r w:rsidR="00924F09" w:rsidRPr="00924F09">
        <w:rPr>
          <w:rFonts w:ascii="Segoe UI" w:hAnsi="Segoe UI" w:cs="Segoe UI"/>
          <w:color w:val="333333"/>
          <w:sz w:val="23"/>
          <w:szCs w:val="23"/>
        </w:rPr>
        <w:t xml:space="preserve"> </w:t>
      </w:r>
      <w:r w:rsidR="00924F09">
        <w:t>T</w:t>
      </w:r>
      <w:r w:rsidR="00924F09" w:rsidRPr="00924F09">
        <w:t>he ECU is located usually right next to the batteries look for a big bu</w:t>
      </w:r>
      <w:r w:rsidR="00924F09">
        <w:t>nch of wires going from the ICE.</w:t>
      </w:r>
    </w:p>
    <w:p w14:paraId="7CD24DAF" w14:textId="77777777" w:rsidR="001C2030" w:rsidRPr="00202388" w:rsidRDefault="001C2030" w:rsidP="007A4163">
      <w:pPr>
        <w:spacing w:after="200"/>
        <w:rPr>
          <w:b/>
          <w:sz w:val="28"/>
          <w:szCs w:val="28"/>
        </w:rPr>
      </w:pPr>
      <w:r w:rsidRPr="00202388">
        <w:rPr>
          <w:b/>
          <w:sz w:val="28"/>
          <w:szCs w:val="28"/>
        </w:rPr>
        <w:t>When the ABS mechanism is used?</w:t>
      </w:r>
    </w:p>
    <w:p w14:paraId="2AFB2704" w14:textId="77777777" w:rsidR="00202388" w:rsidRDefault="00202388" w:rsidP="00202388">
      <w:pPr>
        <w:spacing w:after="200"/>
        <w:jc w:val="both"/>
      </w:pPr>
      <w:r>
        <w:t xml:space="preserve">1. </w:t>
      </w:r>
      <w:r w:rsidR="001C2030">
        <w:t xml:space="preserve">In </w:t>
      </w:r>
      <w:r w:rsidR="00B7164C">
        <w:t>Rapid deceleration like slipping of wheel is not possible in car.</w:t>
      </w:r>
    </w:p>
    <w:p w14:paraId="0014826C" w14:textId="77777777" w:rsidR="0024367B" w:rsidRDefault="00202388" w:rsidP="00202388">
      <w:pPr>
        <w:spacing w:after="200"/>
        <w:jc w:val="both"/>
      </w:pPr>
      <w:r>
        <w:t xml:space="preserve">2. </w:t>
      </w:r>
      <w:r w:rsidR="0024367B">
        <w:t>During acceleration pressure reduces, and vice versa.</w:t>
      </w:r>
      <w:r w:rsidR="00661AE8">
        <w:t xml:space="preserve"> T</w:t>
      </w:r>
      <w:r w:rsidR="0024367B">
        <w:t>his process is very fast because of ABS.</w:t>
      </w:r>
      <w:r w:rsidR="001C2030">
        <w:t xml:space="preserve"> </w:t>
      </w:r>
      <w:r w:rsidR="006E2F79">
        <w:t>It</w:t>
      </w:r>
      <w:r w:rsidR="0024367B">
        <w:t xml:space="preserve"> provides maximum braking power.</w:t>
      </w:r>
    </w:p>
    <w:p w14:paraId="2DDC2507" w14:textId="77777777" w:rsidR="0024367B" w:rsidRDefault="00202388" w:rsidP="00202388">
      <w:pPr>
        <w:spacing w:after="200"/>
        <w:jc w:val="both"/>
      </w:pPr>
      <w:r>
        <w:t xml:space="preserve">3. </w:t>
      </w:r>
      <w:r w:rsidR="006E2F79">
        <w:t>To regulate the brake feature ABS plays important role.</w:t>
      </w:r>
    </w:p>
    <w:p w14:paraId="7185556F" w14:textId="77777777" w:rsidR="00F97DED" w:rsidRDefault="00202388" w:rsidP="00202388">
      <w:pPr>
        <w:spacing w:after="200"/>
        <w:jc w:val="both"/>
      </w:pPr>
      <w:r>
        <w:t xml:space="preserve">4. </w:t>
      </w:r>
      <w:r w:rsidR="006E2F79">
        <w:t xml:space="preserve">In locking </w:t>
      </w:r>
      <w:r w:rsidR="00F97DED">
        <w:t xml:space="preserve">wheel </w:t>
      </w:r>
      <w:r w:rsidR="006E2F79">
        <w:t>conditions</w:t>
      </w:r>
      <w:r w:rsidR="00F97DED">
        <w:t>.</w:t>
      </w:r>
    </w:p>
    <w:p w14:paraId="232B6D46" w14:textId="77777777" w:rsidR="00177026" w:rsidRPr="00202388" w:rsidRDefault="00924F09" w:rsidP="007A4163">
      <w:pPr>
        <w:spacing w:after="200"/>
        <w:rPr>
          <w:b/>
          <w:sz w:val="28"/>
          <w:szCs w:val="28"/>
        </w:rPr>
      </w:pPr>
      <w:r w:rsidRPr="00202388">
        <w:rPr>
          <w:b/>
          <w:sz w:val="28"/>
          <w:szCs w:val="28"/>
        </w:rPr>
        <w:t>Why the ABS is used?</w:t>
      </w:r>
    </w:p>
    <w:p w14:paraId="540BEA46" w14:textId="77777777" w:rsidR="00E440C8" w:rsidRDefault="00924F09" w:rsidP="00202388">
      <w:pPr>
        <w:spacing w:after="200"/>
        <w:jc w:val="both"/>
      </w:pPr>
      <w:r>
        <w:t>When the vehicle taking turn from corner</w:t>
      </w:r>
      <w:r w:rsidR="00077EC4">
        <w:t>,</w:t>
      </w:r>
      <w:r w:rsidR="006B34A8">
        <w:t xml:space="preserve"> </w:t>
      </w:r>
      <w:r w:rsidR="00077EC4">
        <w:t>the rotational velocity is “Inclined” but Translational velocity remains “constant” so, resultant velocity is not equal to “</w:t>
      </w:r>
      <w:proofErr w:type="gramStart"/>
      <w:r w:rsidR="00077EC4">
        <w:t>0”  the</w:t>
      </w:r>
      <w:proofErr w:type="gramEnd"/>
      <w:r w:rsidR="00077EC4">
        <w:t xml:space="preserve"> whee</w:t>
      </w:r>
      <w:r w:rsidR="00C1166D">
        <w:t>l is get locked and car slips .</w:t>
      </w:r>
    </w:p>
    <w:p w14:paraId="68276315" w14:textId="77777777" w:rsidR="001C2030" w:rsidRPr="00202388" w:rsidRDefault="00077EC4" w:rsidP="007A4163">
      <w:pPr>
        <w:spacing w:after="200"/>
        <w:rPr>
          <w:b/>
          <w:sz w:val="28"/>
          <w:szCs w:val="28"/>
        </w:rPr>
      </w:pPr>
      <w:r w:rsidRPr="00202388">
        <w:rPr>
          <w:b/>
          <w:sz w:val="28"/>
          <w:szCs w:val="28"/>
        </w:rPr>
        <w:t>How to solve problem?</w:t>
      </w:r>
    </w:p>
    <w:p w14:paraId="4A110CCC" w14:textId="77777777" w:rsidR="00077EC4" w:rsidRDefault="00077EC4" w:rsidP="00202388">
      <w:pPr>
        <w:spacing w:after="200"/>
        <w:jc w:val="both"/>
      </w:pPr>
      <w:r>
        <w:t xml:space="preserve">ABS </w:t>
      </w:r>
      <w:proofErr w:type="gramStart"/>
      <w:r>
        <w:t>includes</w:t>
      </w:r>
      <w:proofErr w:type="gramEnd"/>
      <w:r>
        <w:t xml:space="preserve"> speed sensors attached to wheels.</w:t>
      </w:r>
      <w:r w:rsidR="00C25656">
        <w:t xml:space="preserve"> </w:t>
      </w:r>
      <w:r>
        <w:t>When sensor detects the wheel is locked up then modulator unit partially releases brake pad on that wheel during braking.</w:t>
      </w:r>
      <w:r w:rsidR="00C25656">
        <w:t xml:space="preserve"> </w:t>
      </w:r>
      <w:r>
        <w:t>Here the wheels have “Intermittent Rotational Velocity”</w:t>
      </w:r>
      <w:r w:rsidR="00C25656">
        <w:t>, this allows the drivers to steer the vehicle even in braking.</w:t>
      </w:r>
      <w:r w:rsidR="00536D8A" w:rsidRPr="00536D8A">
        <w:t xml:space="preserve"> The antilock system</w:t>
      </w:r>
      <w:r w:rsidR="006B34A8">
        <w:t>s</w:t>
      </w:r>
      <w:r w:rsidR="00536D8A" w:rsidRPr="00536D8A">
        <w:t xml:space="preserve"> have</w:t>
      </w:r>
      <w:r w:rsidR="00536D8A">
        <w:t xml:space="preserve"> maximum fictional force so minimum braking distance.</w:t>
      </w:r>
    </w:p>
    <w:p w14:paraId="0B24C4BB" w14:textId="77777777" w:rsidR="00E440C8" w:rsidRDefault="00E440C8" w:rsidP="007A4163">
      <w:pPr>
        <w:spacing w:after="200"/>
      </w:pPr>
      <w:r>
        <w:rPr>
          <w:noProof/>
        </w:rPr>
        <w:drawing>
          <wp:inline distT="0" distB="0" distL="0" distR="0" wp14:anchorId="102834D1" wp14:editId="717EFFE1">
            <wp:extent cx="4471064" cy="1852818"/>
            <wp:effectExtent l="19050" t="0" r="568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4478996" cy="1856105"/>
                    </a:xfrm>
                    <a:prstGeom prst="rect">
                      <a:avLst/>
                    </a:prstGeom>
                    <a:noFill/>
                    <a:ln w="9525">
                      <a:noFill/>
                      <a:miter lim="800000"/>
                      <a:headEnd/>
                      <a:tailEnd/>
                    </a:ln>
                  </pic:spPr>
                </pic:pic>
              </a:graphicData>
            </a:graphic>
          </wp:inline>
        </w:drawing>
      </w:r>
    </w:p>
    <w:p w14:paraId="1C9BEC83" w14:textId="77777777" w:rsidR="00E440C8" w:rsidRDefault="00E440C8" w:rsidP="007A4163">
      <w:pPr>
        <w:spacing w:after="200"/>
        <w:rPr>
          <w:b/>
          <w:i/>
          <w:sz w:val="22"/>
        </w:rPr>
      </w:pPr>
      <w:r>
        <w:t xml:space="preserve">                </w:t>
      </w:r>
      <w:r w:rsidRPr="00202388">
        <w:rPr>
          <w:b/>
          <w:i/>
          <w:sz w:val="22"/>
        </w:rPr>
        <w:t>Fig. Effect of ABS</w:t>
      </w:r>
    </w:p>
    <w:p w14:paraId="24CD285F" w14:textId="77777777" w:rsidR="00202388" w:rsidRPr="00202388" w:rsidRDefault="00202388" w:rsidP="007A4163">
      <w:pPr>
        <w:spacing w:after="200"/>
        <w:rPr>
          <w:b/>
          <w:i/>
          <w:sz w:val="22"/>
        </w:rPr>
      </w:pPr>
    </w:p>
    <w:p w14:paraId="6D9282A0" w14:textId="77777777" w:rsidR="00C25656" w:rsidRPr="00202388" w:rsidRDefault="006B34A8" w:rsidP="007A4163">
      <w:pPr>
        <w:spacing w:after="200"/>
        <w:rPr>
          <w:b/>
          <w:sz w:val="28"/>
          <w:szCs w:val="28"/>
        </w:rPr>
      </w:pPr>
      <w:r w:rsidRPr="00202388">
        <w:rPr>
          <w:b/>
          <w:sz w:val="28"/>
          <w:szCs w:val="28"/>
        </w:rPr>
        <w:lastRenderedPageBreak/>
        <w:t>How intermitt</w:t>
      </w:r>
      <w:r w:rsidR="00C25656" w:rsidRPr="00202388">
        <w:rPr>
          <w:b/>
          <w:sz w:val="28"/>
          <w:szCs w:val="28"/>
        </w:rPr>
        <w:t>ent brakes reduces the braking distance?</w:t>
      </w:r>
    </w:p>
    <w:p w14:paraId="28AA2438" w14:textId="0E2DDF31" w:rsidR="00C25656" w:rsidRDefault="00C25656" w:rsidP="003F6A27">
      <w:pPr>
        <w:spacing w:after="200"/>
        <w:jc w:val="both"/>
      </w:pPr>
      <w:r>
        <w:t xml:space="preserve">For this </w:t>
      </w:r>
      <w:proofErr w:type="gramStart"/>
      <w:r>
        <w:t>purpose</w:t>
      </w:r>
      <w:proofErr w:type="gramEnd"/>
      <w:r>
        <w:t xml:space="preserve"> “coefficient of friction” is considered. In perfect rolling condition “coefficient of </w:t>
      </w:r>
      <w:proofErr w:type="gramStart"/>
      <w:r>
        <w:t>friction”=</w:t>
      </w:r>
      <w:proofErr w:type="gramEnd"/>
      <w:r>
        <w:t xml:space="preserve">0 and in “maximum slipping”-“sliding friction” comes in picture. During the braking mechanism “coefficient of </w:t>
      </w:r>
      <w:proofErr w:type="gramStart"/>
      <w:r>
        <w:t>friction”=</w:t>
      </w:r>
      <w:proofErr w:type="gramEnd"/>
      <w:r>
        <w:t>”sliding friction”.</w:t>
      </w:r>
      <w:r w:rsidR="00AD1556">
        <w:t xml:space="preserve"> In ABS the algorithm is formed to keep slip=0.</w:t>
      </w:r>
      <w:r w:rsidR="00596590">
        <w:t>2</w:t>
      </w:r>
      <w:r w:rsidR="00AD1556">
        <w:t xml:space="preserve"> and friction value is maximum so it will </w:t>
      </w:r>
      <w:proofErr w:type="gramStart"/>
      <w:r w:rsidR="00AD1556">
        <w:t>reduces</w:t>
      </w:r>
      <w:proofErr w:type="gramEnd"/>
      <w:r w:rsidR="00AD1556">
        <w:t xml:space="preserve"> “Braking distance”. </w:t>
      </w:r>
    </w:p>
    <w:p w14:paraId="223C47FF" w14:textId="77777777" w:rsidR="00C25656" w:rsidRPr="003F6A27" w:rsidRDefault="006B34A8" w:rsidP="007A4163">
      <w:pPr>
        <w:spacing w:after="200"/>
        <w:rPr>
          <w:b/>
          <w:sz w:val="32"/>
          <w:szCs w:val="32"/>
        </w:rPr>
      </w:pPr>
      <w:r w:rsidRPr="003F6A27">
        <w:rPr>
          <w:b/>
          <w:sz w:val="32"/>
          <w:szCs w:val="32"/>
        </w:rPr>
        <w:t>SWOT Analysis:</w:t>
      </w:r>
    </w:p>
    <w:p w14:paraId="7DA2B855" w14:textId="77777777" w:rsidR="006B34A8" w:rsidRPr="003F6A27" w:rsidRDefault="00225894" w:rsidP="003F6A27">
      <w:pPr>
        <w:spacing w:after="200"/>
        <w:jc w:val="both"/>
        <w:rPr>
          <w:b/>
          <w:sz w:val="28"/>
          <w:szCs w:val="28"/>
        </w:rPr>
      </w:pPr>
      <w:r w:rsidRPr="003F6A27">
        <w:rPr>
          <w:b/>
          <w:sz w:val="28"/>
          <w:szCs w:val="28"/>
        </w:rPr>
        <w:t>Strengths:</w:t>
      </w:r>
    </w:p>
    <w:p w14:paraId="668685A5" w14:textId="77777777" w:rsidR="00225894" w:rsidRDefault="00225894" w:rsidP="003F6A27">
      <w:pPr>
        <w:pStyle w:val="ListParagraph"/>
        <w:numPr>
          <w:ilvl w:val="0"/>
          <w:numId w:val="9"/>
        </w:numPr>
        <w:spacing w:after="200"/>
        <w:jc w:val="both"/>
      </w:pPr>
      <w:r>
        <w:t xml:space="preserve">ABS </w:t>
      </w:r>
      <w:proofErr w:type="gramStart"/>
      <w:r>
        <w:t>provides</w:t>
      </w:r>
      <w:proofErr w:type="gramEnd"/>
      <w:r>
        <w:t xml:space="preserve"> lock up and skidding on slippery surfaces.</w:t>
      </w:r>
      <w:r w:rsidR="00E1063D">
        <w:t xml:space="preserve"> </w:t>
      </w:r>
      <w:r>
        <w:t>It was also useful on ice surface.</w:t>
      </w:r>
    </w:p>
    <w:p w14:paraId="51C1F304" w14:textId="77777777" w:rsidR="00225894" w:rsidRDefault="00225894" w:rsidP="003F6A27">
      <w:pPr>
        <w:pStyle w:val="ListParagraph"/>
        <w:numPr>
          <w:ilvl w:val="0"/>
          <w:numId w:val="9"/>
        </w:numPr>
        <w:spacing w:after="200"/>
        <w:jc w:val="both"/>
      </w:pPr>
      <w:r>
        <w:t xml:space="preserve">It </w:t>
      </w:r>
      <w:proofErr w:type="gramStart"/>
      <w:r>
        <w:t>insures</w:t>
      </w:r>
      <w:proofErr w:type="gramEnd"/>
      <w:r>
        <w:t xml:space="preserve"> low insurance cost because it will testing device and determines how that device is effective.</w:t>
      </w:r>
    </w:p>
    <w:p w14:paraId="1894C5C2" w14:textId="77777777" w:rsidR="00225894" w:rsidRDefault="00225894" w:rsidP="003F6A27">
      <w:pPr>
        <w:pStyle w:val="ListParagraph"/>
        <w:numPr>
          <w:ilvl w:val="0"/>
          <w:numId w:val="9"/>
        </w:numPr>
        <w:spacing w:after="200"/>
        <w:jc w:val="both"/>
      </w:pPr>
      <w:r>
        <w:t>Now the ABS technology becomes “standard on every vehicle so it results in “High resale value”.</w:t>
      </w:r>
    </w:p>
    <w:p w14:paraId="1E736D22" w14:textId="77777777" w:rsidR="00225894" w:rsidRDefault="00E1063D" w:rsidP="003F6A27">
      <w:pPr>
        <w:pStyle w:val="ListParagraph"/>
        <w:numPr>
          <w:ilvl w:val="0"/>
          <w:numId w:val="9"/>
        </w:numPr>
        <w:spacing w:after="200"/>
        <w:jc w:val="both"/>
      </w:pPr>
      <w:r>
        <w:t>It is similar in infrastructure of traction control system.</w:t>
      </w:r>
    </w:p>
    <w:p w14:paraId="4D2E7A08" w14:textId="77777777" w:rsidR="008223C2" w:rsidRDefault="008223C2" w:rsidP="003F6A27">
      <w:pPr>
        <w:pStyle w:val="ListParagraph"/>
        <w:numPr>
          <w:ilvl w:val="0"/>
          <w:numId w:val="9"/>
        </w:numPr>
        <w:spacing w:after="200"/>
        <w:jc w:val="both"/>
      </w:pPr>
      <w:r>
        <w:t xml:space="preserve">ABS </w:t>
      </w:r>
      <w:r w:rsidR="003925F4">
        <w:t>electronically</w:t>
      </w:r>
      <w:r>
        <w:t xml:space="preserve"> </w:t>
      </w:r>
      <w:proofErr w:type="gramStart"/>
      <w:r>
        <w:t>controls</w:t>
      </w:r>
      <w:proofErr w:type="gramEnd"/>
      <w:r w:rsidR="003925F4">
        <w:t xml:space="preserve"> the front to rear brake bias.</w:t>
      </w:r>
      <w:r>
        <w:t xml:space="preserve"> </w:t>
      </w:r>
    </w:p>
    <w:p w14:paraId="0B0C6618" w14:textId="77777777" w:rsidR="00E1063D" w:rsidRDefault="00E1063D" w:rsidP="003F6A27">
      <w:pPr>
        <w:spacing w:after="200"/>
        <w:jc w:val="both"/>
      </w:pPr>
      <w:r w:rsidRPr="003F6A27">
        <w:rPr>
          <w:b/>
          <w:sz w:val="28"/>
          <w:szCs w:val="28"/>
        </w:rPr>
        <w:t>We</w:t>
      </w:r>
      <w:r w:rsidR="006200C5" w:rsidRPr="003F6A27">
        <w:rPr>
          <w:b/>
          <w:sz w:val="28"/>
          <w:szCs w:val="28"/>
        </w:rPr>
        <w:t>a</w:t>
      </w:r>
      <w:r w:rsidRPr="003F6A27">
        <w:rPr>
          <w:b/>
          <w:sz w:val="28"/>
          <w:szCs w:val="28"/>
        </w:rPr>
        <w:t>kne</w:t>
      </w:r>
      <w:r w:rsidR="006200C5" w:rsidRPr="003F6A27">
        <w:rPr>
          <w:b/>
          <w:sz w:val="28"/>
          <w:szCs w:val="28"/>
        </w:rPr>
        <w:t>sses</w:t>
      </w:r>
      <w:r>
        <w:t>:</w:t>
      </w:r>
    </w:p>
    <w:p w14:paraId="75B54A62" w14:textId="77777777" w:rsidR="00E1063D" w:rsidRDefault="00E1063D" w:rsidP="003F6A27">
      <w:pPr>
        <w:pStyle w:val="ListParagraph"/>
        <w:numPr>
          <w:ilvl w:val="0"/>
          <w:numId w:val="10"/>
        </w:numPr>
        <w:spacing w:after="200"/>
        <w:jc w:val="both"/>
      </w:pPr>
      <w:r>
        <w:t xml:space="preserve">Sometimes the errors are found in braking distance </w:t>
      </w:r>
      <w:r w:rsidR="006200C5">
        <w:t>for regular conditions because noise in ABS system causes the driver to not br</w:t>
      </w:r>
      <w:r w:rsidR="008223C2">
        <w:t>eak</w:t>
      </w:r>
      <w:r w:rsidR="006200C5">
        <w:t xml:space="preserve"> the vehicle at same rate.</w:t>
      </w:r>
    </w:p>
    <w:p w14:paraId="46F37D20" w14:textId="77777777" w:rsidR="006200C5" w:rsidRDefault="006200C5" w:rsidP="003F6A27">
      <w:pPr>
        <w:pStyle w:val="ListParagraph"/>
        <w:numPr>
          <w:ilvl w:val="0"/>
          <w:numId w:val="10"/>
        </w:numPr>
        <w:spacing w:after="200"/>
        <w:jc w:val="both"/>
      </w:pPr>
      <w:r>
        <w:t>The sensors on each wheel are very expansive.</w:t>
      </w:r>
    </w:p>
    <w:p w14:paraId="06140148" w14:textId="77777777" w:rsidR="006200C5" w:rsidRDefault="006200C5" w:rsidP="003F6A27">
      <w:pPr>
        <w:pStyle w:val="ListParagraph"/>
        <w:numPr>
          <w:ilvl w:val="0"/>
          <w:numId w:val="10"/>
        </w:numPr>
        <w:spacing w:after="200"/>
        <w:jc w:val="both"/>
      </w:pPr>
      <w:r>
        <w:t>Sometimes a compensating brake sensor causes vehicle to vibrate and making noise. This is because disorientation of ABS.</w:t>
      </w:r>
    </w:p>
    <w:p w14:paraId="4881D3AA" w14:textId="77777777" w:rsidR="00177026" w:rsidRDefault="0019265D" w:rsidP="003F6A27">
      <w:pPr>
        <w:spacing w:after="200"/>
        <w:jc w:val="both"/>
      </w:pPr>
      <w:r w:rsidRPr="003F6A27">
        <w:rPr>
          <w:b/>
          <w:sz w:val="28"/>
          <w:szCs w:val="28"/>
        </w:rPr>
        <w:t>Opportunities</w:t>
      </w:r>
      <w:r>
        <w:t>:</w:t>
      </w:r>
    </w:p>
    <w:p w14:paraId="37A1F68D" w14:textId="77777777" w:rsidR="00D6265B" w:rsidRDefault="006B6FBD" w:rsidP="003F6A27">
      <w:pPr>
        <w:pStyle w:val="ListParagraph"/>
        <w:numPr>
          <w:ilvl w:val="0"/>
          <w:numId w:val="15"/>
        </w:numPr>
        <w:spacing w:after="200"/>
        <w:jc w:val="both"/>
      </w:pPr>
      <w:r>
        <w:t>ABS technique is used for perfect breaking conditions</w:t>
      </w:r>
      <w:r w:rsidR="00D6265B">
        <w:t xml:space="preserve"> in cars</w:t>
      </w:r>
    </w:p>
    <w:p w14:paraId="5B7C583C" w14:textId="77777777" w:rsidR="00A365BA" w:rsidRDefault="00D6265B" w:rsidP="003F6A27">
      <w:pPr>
        <w:pStyle w:val="ListParagraph"/>
        <w:numPr>
          <w:ilvl w:val="0"/>
          <w:numId w:val="15"/>
        </w:numPr>
        <w:spacing w:after="200"/>
        <w:jc w:val="both"/>
      </w:pPr>
      <w:r>
        <w:t>It also used in motorcycles for easy pick up.</w:t>
      </w:r>
      <w:r w:rsidR="006B6FBD">
        <w:t xml:space="preserve"> </w:t>
      </w:r>
    </w:p>
    <w:p w14:paraId="4C51EDE8" w14:textId="77777777" w:rsidR="0019265D" w:rsidRDefault="0019265D" w:rsidP="003F6A27">
      <w:pPr>
        <w:spacing w:after="200"/>
        <w:jc w:val="both"/>
      </w:pPr>
      <w:r w:rsidRPr="003F6A27">
        <w:rPr>
          <w:b/>
          <w:sz w:val="28"/>
          <w:szCs w:val="28"/>
        </w:rPr>
        <w:t>Threats</w:t>
      </w:r>
      <w:r>
        <w:t>:</w:t>
      </w:r>
    </w:p>
    <w:p w14:paraId="7E20BDA3" w14:textId="77777777" w:rsidR="0019265D" w:rsidRDefault="00D302B1" w:rsidP="003F6A27">
      <w:pPr>
        <w:pStyle w:val="ListParagraph"/>
        <w:numPr>
          <w:ilvl w:val="0"/>
          <w:numId w:val="17"/>
        </w:numPr>
        <w:spacing w:after="200"/>
        <w:jc w:val="both"/>
      </w:pPr>
      <w:r w:rsidRPr="00D302B1">
        <w:t xml:space="preserve">The most common ABS problems occur </w:t>
      </w:r>
      <w:r>
        <w:t>when sensors become destroyed with debris.</w:t>
      </w:r>
    </w:p>
    <w:p w14:paraId="491806AF" w14:textId="6020F7DD" w:rsidR="007A4163" w:rsidRDefault="003F6237" w:rsidP="003F6A27">
      <w:pPr>
        <w:spacing w:after="200"/>
        <w:jc w:val="both"/>
      </w:pPr>
      <w:r w:rsidRPr="00D81C19">
        <w:rPr>
          <w:b/>
          <w:bCs/>
          <w:sz w:val="28"/>
          <w:szCs w:val="28"/>
        </w:rPr>
        <w:t>Formula</w:t>
      </w:r>
      <w:r>
        <w:t>:</w:t>
      </w:r>
    </w:p>
    <w:p w14:paraId="65A07745" w14:textId="6CD9E84B" w:rsidR="003F6237" w:rsidRPr="00D81C19" w:rsidRDefault="003F6237" w:rsidP="003F6A27">
      <w:pPr>
        <w:spacing w:after="200"/>
        <w:jc w:val="both"/>
        <w:rPr>
          <w:b/>
          <w:bCs/>
        </w:rPr>
      </w:pPr>
      <w:r>
        <w:tab/>
      </w:r>
      <w:r w:rsidRPr="00D81C19">
        <w:rPr>
          <w:b/>
          <w:bCs/>
        </w:rPr>
        <w:t>Slip</w:t>
      </w:r>
      <w:r w:rsidR="006471E3">
        <w:t xml:space="preserve"> </w:t>
      </w:r>
      <w:r w:rsidRPr="00D81C19">
        <w:rPr>
          <w:b/>
          <w:bCs/>
        </w:rPr>
        <w:t>=</w:t>
      </w:r>
      <w:r w:rsidR="006471E3">
        <w:t xml:space="preserve"> </w:t>
      </w:r>
      <w:r w:rsidRPr="00D81C19">
        <w:rPr>
          <w:b/>
          <w:bCs/>
        </w:rPr>
        <w:t>1</w:t>
      </w:r>
      <w:r w:rsidR="006471E3" w:rsidRPr="00D81C19">
        <w:rPr>
          <w:b/>
          <w:bCs/>
        </w:rPr>
        <w:t xml:space="preserve"> – (</w:t>
      </w:r>
      <w:r w:rsidRPr="00D81C19">
        <w:rPr>
          <w:b/>
          <w:bCs/>
        </w:rPr>
        <w:t>omega(w)/omega(v)</w:t>
      </w:r>
      <w:r w:rsidR="006471E3" w:rsidRPr="00D81C19">
        <w:rPr>
          <w:b/>
          <w:bCs/>
        </w:rPr>
        <w:t>)</w:t>
      </w:r>
    </w:p>
    <w:p w14:paraId="7243634B" w14:textId="0C33042C" w:rsidR="008961F7" w:rsidRDefault="008961F7" w:rsidP="000F28B1"/>
    <w:p w14:paraId="1C33B725" w14:textId="77777777" w:rsidR="00596590" w:rsidRDefault="00596590" w:rsidP="000F28B1"/>
    <w:p w14:paraId="1C5BCB2B" w14:textId="77777777" w:rsidR="00584216" w:rsidRDefault="00584216" w:rsidP="000F28B1">
      <w:pPr>
        <w:rPr>
          <w:b/>
          <w:sz w:val="32"/>
          <w:szCs w:val="32"/>
        </w:rPr>
      </w:pPr>
      <w:r w:rsidRPr="003F6A27">
        <w:rPr>
          <w:b/>
          <w:sz w:val="32"/>
          <w:szCs w:val="32"/>
        </w:rPr>
        <w:lastRenderedPageBreak/>
        <w:t>Test cases:</w:t>
      </w:r>
    </w:p>
    <w:p w14:paraId="088DEF7D" w14:textId="77777777" w:rsidR="003F6A27" w:rsidRPr="003F6A27" w:rsidRDefault="003F6A27" w:rsidP="000F28B1">
      <w:pPr>
        <w:rPr>
          <w:b/>
          <w:sz w:val="32"/>
          <w:szCs w:val="32"/>
        </w:rPr>
      </w:pPr>
    </w:p>
    <w:tbl>
      <w:tblPr>
        <w:tblStyle w:val="TableGrid"/>
        <w:tblW w:w="0" w:type="auto"/>
        <w:tblLook w:val="04A0" w:firstRow="1" w:lastRow="0" w:firstColumn="1" w:lastColumn="0" w:noHBand="0" w:noVBand="1"/>
      </w:tblPr>
      <w:tblGrid>
        <w:gridCol w:w="1393"/>
        <w:gridCol w:w="3385"/>
        <w:gridCol w:w="2153"/>
        <w:gridCol w:w="1618"/>
        <w:gridCol w:w="1855"/>
      </w:tblGrid>
      <w:tr w:rsidR="00584216" w14:paraId="13AE1E59" w14:textId="77777777" w:rsidTr="00BE7D06">
        <w:trPr>
          <w:trHeight w:val="763"/>
        </w:trPr>
        <w:tc>
          <w:tcPr>
            <w:tcW w:w="1486" w:type="dxa"/>
          </w:tcPr>
          <w:p w14:paraId="48295119" w14:textId="77777777" w:rsidR="00584216" w:rsidRPr="002E27F5" w:rsidRDefault="00584216" w:rsidP="000F28B1">
            <w:pPr>
              <w:rPr>
                <w:b/>
                <w:sz w:val="24"/>
                <w:szCs w:val="24"/>
              </w:rPr>
            </w:pPr>
          </w:p>
          <w:p w14:paraId="7418F8E1" w14:textId="77777777" w:rsidR="00584216" w:rsidRPr="002E27F5" w:rsidRDefault="00584216" w:rsidP="000F28B1">
            <w:pPr>
              <w:rPr>
                <w:b/>
                <w:sz w:val="24"/>
                <w:szCs w:val="24"/>
              </w:rPr>
            </w:pPr>
            <w:r w:rsidRPr="002E27F5">
              <w:rPr>
                <w:b/>
                <w:sz w:val="24"/>
                <w:szCs w:val="24"/>
              </w:rPr>
              <w:t>TEST CASE ID</w:t>
            </w:r>
          </w:p>
        </w:tc>
        <w:tc>
          <w:tcPr>
            <w:tcW w:w="3122" w:type="dxa"/>
          </w:tcPr>
          <w:p w14:paraId="7D10D6E8" w14:textId="77777777" w:rsidR="00584216" w:rsidRPr="002E27F5" w:rsidRDefault="00584216" w:rsidP="000F28B1">
            <w:pPr>
              <w:rPr>
                <w:b/>
                <w:sz w:val="24"/>
                <w:szCs w:val="24"/>
              </w:rPr>
            </w:pPr>
          </w:p>
          <w:p w14:paraId="0A117633" w14:textId="77777777" w:rsidR="00584216" w:rsidRPr="002E27F5" w:rsidRDefault="00584216" w:rsidP="000F28B1">
            <w:pPr>
              <w:rPr>
                <w:b/>
                <w:sz w:val="24"/>
                <w:szCs w:val="24"/>
              </w:rPr>
            </w:pPr>
            <w:r w:rsidRPr="002E27F5">
              <w:rPr>
                <w:b/>
                <w:sz w:val="24"/>
                <w:szCs w:val="24"/>
              </w:rPr>
              <w:t>Purpose of the Test</w:t>
            </w:r>
          </w:p>
        </w:tc>
        <w:tc>
          <w:tcPr>
            <w:tcW w:w="2253" w:type="dxa"/>
          </w:tcPr>
          <w:p w14:paraId="5AF03600" w14:textId="77777777" w:rsidR="00584216" w:rsidRPr="002E27F5" w:rsidRDefault="00584216" w:rsidP="000F28B1">
            <w:pPr>
              <w:rPr>
                <w:b/>
                <w:sz w:val="24"/>
                <w:szCs w:val="24"/>
              </w:rPr>
            </w:pPr>
          </w:p>
          <w:p w14:paraId="4C549609" w14:textId="77777777" w:rsidR="00584216" w:rsidRPr="002E27F5" w:rsidRDefault="00584216" w:rsidP="000F28B1">
            <w:pPr>
              <w:rPr>
                <w:b/>
                <w:sz w:val="24"/>
                <w:szCs w:val="24"/>
              </w:rPr>
            </w:pPr>
            <w:r w:rsidRPr="002E27F5">
              <w:rPr>
                <w:b/>
                <w:sz w:val="24"/>
                <w:szCs w:val="24"/>
              </w:rPr>
              <w:t>Expected output</w:t>
            </w:r>
          </w:p>
        </w:tc>
        <w:tc>
          <w:tcPr>
            <w:tcW w:w="1657" w:type="dxa"/>
          </w:tcPr>
          <w:p w14:paraId="640CB0A8" w14:textId="77777777" w:rsidR="00584216" w:rsidRPr="002E27F5" w:rsidRDefault="00584216" w:rsidP="000F28B1">
            <w:pPr>
              <w:rPr>
                <w:b/>
                <w:sz w:val="24"/>
                <w:szCs w:val="24"/>
              </w:rPr>
            </w:pPr>
          </w:p>
          <w:p w14:paraId="55E2119E" w14:textId="77777777" w:rsidR="00584216" w:rsidRPr="002E27F5" w:rsidRDefault="00584216" w:rsidP="000F28B1">
            <w:pPr>
              <w:rPr>
                <w:b/>
                <w:sz w:val="24"/>
                <w:szCs w:val="24"/>
              </w:rPr>
            </w:pPr>
            <w:r w:rsidRPr="002E27F5">
              <w:rPr>
                <w:b/>
                <w:sz w:val="24"/>
                <w:szCs w:val="24"/>
              </w:rPr>
              <w:t>Actual output</w:t>
            </w:r>
          </w:p>
        </w:tc>
        <w:tc>
          <w:tcPr>
            <w:tcW w:w="1886" w:type="dxa"/>
          </w:tcPr>
          <w:p w14:paraId="5CCACC83" w14:textId="77777777" w:rsidR="00584216" w:rsidRPr="002E27F5" w:rsidRDefault="00584216" w:rsidP="000F28B1">
            <w:pPr>
              <w:rPr>
                <w:b/>
                <w:sz w:val="24"/>
                <w:szCs w:val="24"/>
              </w:rPr>
            </w:pPr>
          </w:p>
          <w:p w14:paraId="6B14AFEE" w14:textId="77777777" w:rsidR="00584216" w:rsidRPr="002E27F5" w:rsidRDefault="00584216" w:rsidP="000F28B1">
            <w:pPr>
              <w:rPr>
                <w:b/>
                <w:sz w:val="24"/>
                <w:szCs w:val="24"/>
              </w:rPr>
            </w:pPr>
            <w:r w:rsidRPr="002E27F5">
              <w:rPr>
                <w:b/>
                <w:sz w:val="24"/>
                <w:szCs w:val="24"/>
              </w:rPr>
              <w:t>Validation</w:t>
            </w:r>
          </w:p>
        </w:tc>
      </w:tr>
      <w:tr w:rsidR="00584216" w:rsidRPr="00A32BB0" w14:paraId="451D989A" w14:textId="77777777" w:rsidTr="00BE7D06">
        <w:trPr>
          <w:trHeight w:val="813"/>
        </w:trPr>
        <w:tc>
          <w:tcPr>
            <w:tcW w:w="1486" w:type="dxa"/>
          </w:tcPr>
          <w:p w14:paraId="19CEEA91" w14:textId="77777777" w:rsidR="00584216" w:rsidRPr="002E27F5" w:rsidRDefault="00584216" w:rsidP="002E27F5">
            <w:pPr>
              <w:rPr>
                <w:sz w:val="24"/>
                <w:szCs w:val="24"/>
              </w:rPr>
            </w:pPr>
          </w:p>
          <w:p w14:paraId="320972ED" w14:textId="77777777" w:rsidR="00584216" w:rsidRPr="002E27F5" w:rsidRDefault="00584216" w:rsidP="002E27F5">
            <w:pPr>
              <w:rPr>
                <w:sz w:val="24"/>
                <w:szCs w:val="24"/>
              </w:rPr>
            </w:pPr>
            <w:r w:rsidRPr="002E27F5">
              <w:rPr>
                <w:sz w:val="24"/>
                <w:szCs w:val="24"/>
              </w:rPr>
              <w:t>TC_1</w:t>
            </w:r>
          </w:p>
        </w:tc>
        <w:tc>
          <w:tcPr>
            <w:tcW w:w="3122" w:type="dxa"/>
          </w:tcPr>
          <w:p w14:paraId="2F8AB50E" w14:textId="77777777" w:rsidR="00584216" w:rsidRPr="002E27F5" w:rsidRDefault="00584216" w:rsidP="002E27F5">
            <w:pPr>
              <w:rPr>
                <w:sz w:val="24"/>
                <w:szCs w:val="24"/>
              </w:rPr>
            </w:pPr>
          </w:p>
          <w:p w14:paraId="6E277BDD" w14:textId="41AAB9B1" w:rsidR="00175BE4" w:rsidRPr="002E27F5" w:rsidRDefault="00BE7D06" w:rsidP="002E27F5">
            <w:pPr>
              <w:rPr>
                <w:sz w:val="24"/>
                <w:szCs w:val="24"/>
              </w:rPr>
            </w:pPr>
            <w:r>
              <w:rPr>
                <w:sz w:val="24"/>
                <w:szCs w:val="24"/>
              </w:rPr>
              <w:t>Omega(w) == omega(v)</w:t>
            </w:r>
          </w:p>
        </w:tc>
        <w:tc>
          <w:tcPr>
            <w:tcW w:w="2253" w:type="dxa"/>
          </w:tcPr>
          <w:p w14:paraId="7BC7B043" w14:textId="77777777" w:rsidR="00584216" w:rsidRPr="002E27F5" w:rsidRDefault="00584216" w:rsidP="002E27F5">
            <w:pPr>
              <w:rPr>
                <w:sz w:val="24"/>
                <w:szCs w:val="24"/>
              </w:rPr>
            </w:pPr>
          </w:p>
          <w:p w14:paraId="36C1F898" w14:textId="5568FA15" w:rsidR="00175BE4" w:rsidRPr="002E27F5" w:rsidRDefault="00BE7D06" w:rsidP="002E27F5">
            <w:pPr>
              <w:rPr>
                <w:sz w:val="24"/>
                <w:szCs w:val="24"/>
              </w:rPr>
            </w:pPr>
            <w:r>
              <w:rPr>
                <w:sz w:val="24"/>
                <w:szCs w:val="24"/>
              </w:rPr>
              <w:t>Normal wheeling.</w:t>
            </w:r>
          </w:p>
        </w:tc>
        <w:tc>
          <w:tcPr>
            <w:tcW w:w="1657" w:type="dxa"/>
          </w:tcPr>
          <w:p w14:paraId="4A6ABB9B" w14:textId="77777777" w:rsidR="00584216" w:rsidRPr="00A32BB0" w:rsidRDefault="00584216" w:rsidP="000F28B1">
            <w:pPr>
              <w:rPr>
                <w:sz w:val="24"/>
                <w:szCs w:val="24"/>
              </w:rPr>
            </w:pPr>
          </w:p>
          <w:p w14:paraId="7BAC01B8" w14:textId="1F9439BB" w:rsidR="00157943" w:rsidRPr="00A32BB0" w:rsidRDefault="00BE7D06" w:rsidP="000F28B1">
            <w:pPr>
              <w:rPr>
                <w:sz w:val="24"/>
                <w:szCs w:val="24"/>
              </w:rPr>
            </w:pPr>
            <w:r>
              <w:rPr>
                <w:sz w:val="24"/>
                <w:szCs w:val="24"/>
              </w:rPr>
              <w:t>Slip=0</w:t>
            </w:r>
          </w:p>
        </w:tc>
        <w:tc>
          <w:tcPr>
            <w:tcW w:w="1886" w:type="dxa"/>
          </w:tcPr>
          <w:p w14:paraId="10CAFCF0" w14:textId="77777777" w:rsidR="00584216" w:rsidRPr="00A32BB0" w:rsidRDefault="00584216" w:rsidP="000F28B1">
            <w:pPr>
              <w:rPr>
                <w:sz w:val="24"/>
                <w:szCs w:val="24"/>
              </w:rPr>
            </w:pPr>
          </w:p>
          <w:p w14:paraId="565637DC" w14:textId="77777777" w:rsidR="00157943" w:rsidRPr="00A32BB0" w:rsidRDefault="00157943" w:rsidP="000F28B1">
            <w:pPr>
              <w:rPr>
                <w:sz w:val="24"/>
                <w:szCs w:val="24"/>
              </w:rPr>
            </w:pPr>
            <w:r w:rsidRPr="00A32BB0">
              <w:rPr>
                <w:sz w:val="24"/>
                <w:szCs w:val="24"/>
              </w:rPr>
              <w:t>pass</w:t>
            </w:r>
          </w:p>
          <w:p w14:paraId="44A9E75C" w14:textId="77777777" w:rsidR="00157943" w:rsidRPr="00A32BB0" w:rsidRDefault="00157943" w:rsidP="000F28B1">
            <w:pPr>
              <w:rPr>
                <w:sz w:val="24"/>
                <w:szCs w:val="24"/>
              </w:rPr>
            </w:pPr>
          </w:p>
        </w:tc>
      </w:tr>
      <w:tr w:rsidR="00175BE4" w:rsidRPr="00A32BB0" w14:paraId="4FA32F90" w14:textId="77777777" w:rsidTr="00BE7D06">
        <w:trPr>
          <w:trHeight w:val="813"/>
        </w:trPr>
        <w:tc>
          <w:tcPr>
            <w:tcW w:w="1486" w:type="dxa"/>
          </w:tcPr>
          <w:p w14:paraId="1B74202B" w14:textId="77777777" w:rsidR="00175BE4" w:rsidRPr="002E27F5" w:rsidRDefault="00175BE4" w:rsidP="002E27F5">
            <w:pPr>
              <w:rPr>
                <w:sz w:val="24"/>
                <w:szCs w:val="24"/>
              </w:rPr>
            </w:pPr>
          </w:p>
          <w:p w14:paraId="5102CB64" w14:textId="77777777" w:rsidR="00175BE4" w:rsidRPr="002E27F5" w:rsidRDefault="00175BE4" w:rsidP="002E27F5">
            <w:pPr>
              <w:rPr>
                <w:sz w:val="24"/>
                <w:szCs w:val="24"/>
              </w:rPr>
            </w:pPr>
            <w:r w:rsidRPr="002E27F5">
              <w:rPr>
                <w:sz w:val="24"/>
                <w:szCs w:val="24"/>
              </w:rPr>
              <w:t>TC_2</w:t>
            </w:r>
          </w:p>
        </w:tc>
        <w:tc>
          <w:tcPr>
            <w:tcW w:w="3122" w:type="dxa"/>
          </w:tcPr>
          <w:p w14:paraId="734196E3" w14:textId="77777777" w:rsidR="00175BE4" w:rsidRPr="002E27F5" w:rsidRDefault="00175BE4" w:rsidP="002E27F5">
            <w:pPr>
              <w:rPr>
                <w:sz w:val="24"/>
                <w:szCs w:val="24"/>
              </w:rPr>
            </w:pPr>
          </w:p>
          <w:p w14:paraId="49DBEE32" w14:textId="6FE269E1" w:rsidR="00175BE4" w:rsidRPr="002E27F5" w:rsidRDefault="00BE7D06" w:rsidP="002E27F5">
            <w:pPr>
              <w:rPr>
                <w:sz w:val="24"/>
                <w:szCs w:val="24"/>
              </w:rPr>
            </w:pPr>
            <w:r>
              <w:rPr>
                <w:sz w:val="24"/>
                <w:szCs w:val="24"/>
              </w:rPr>
              <w:t>Omega(w)== 0</w:t>
            </w:r>
          </w:p>
        </w:tc>
        <w:tc>
          <w:tcPr>
            <w:tcW w:w="2253" w:type="dxa"/>
          </w:tcPr>
          <w:p w14:paraId="154DD1FA" w14:textId="77777777" w:rsidR="00175BE4" w:rsidRPr="002E27F5" w:rsidRDefault="00175BE4" w:rsidP="002E27F5">
            <w:pPr>
              <w:rPr>
                <w:sz w:val="24"/>
                <w:szCs w:val="24"/>
              </w:rPr>
            </w:pPr>
          </w:p>
          <w:p w14:paraId="0D54F4DE" w14:textId="390BECB2" w:rsidR="00175BE4" w:rsidRPr="002E27F5" w:rsidRDefault="00BE7D06" w:rsidP="002E27F5">
            <w:pPr>
              <w:rPr>
                <w:sz w:val="24"/>
                <w:szCs w:val="24"/>
              </w:rPr>
            </w:pPr>
            <w:r>
              <w:rPr>
                <w:sz w:val="24"/>
                <w:szCs w:val="24"/>
              </w:rPr>
              <w:t>Wheel locked.</w:t>
            </w:r>
          </w:p>
        </w:tc>
        <w:tc>
          <w:tcPr>
            <w:tcW w:w="1657" w:type="dxa"/>
          </w:tcPr>
          <w:p w14:paraId="0F42A45F" w14:textId="77777777" w:rsidR="00175BE4" w:rsidRPr="00A32BB0" w:rsidRDefault="00175BE4" w:rsidP="000F28B1">
            <w:pPr>
              <w:rPr>
                <w:sz w:val="24"/>
                <w:szCs w:val="24"/>
              </w:rPr>
            </w:pPr>
          </w:p>
          <w:p w14:paraId="0AA87B13" w14:textId="00AFFA91" w:rsidR="00157943" w:rsidRPr="00A32BB0" w:rsidRDefault="00BE7D06" w:rsidP="000F28B1">
            <w:pPr>
              <w:rPr>
                <w:sz w:val="24"/>
                <w:szCs w:val="24"/>
              </w:rPr>
            </w:pPr>
            <w:r>
              <w:rPr>
                <w:sz w:val="24"/>
                <w:szCs w:val="24"/>
              </w:rPr>
              <w:t>Slip=1</w:t>
            </w:r>
          </w:p>
        </w:tc>
        <w:tc>
          <w:tcPr>
            <w:tcW w:w="1886" w:type="dxa"/>
          </w:tcPr>
          <w:p w14:paraId="7C8641F8" w14:textId="77777777" w:rsidR="00175BE4" w:rsidRPr="00A32BB0" w:rsidRDefault="00175BE4" w:rsidP="000F28B1">
            <w:pPr>
              <w:rPr>
                <w:sz w:val="24"/>
                <w:szCs w:val="24"/>
              </w:rPr>
            </w:pPr>
          </w:p>
          <w:p w14:paraId="459DBE88" w14:textId="77777777" w:rsidR="00157943" w:rsidRPr="00A32BB0" w:rsidRDefault="00157943" w:rsidP="000F28B1">
            <w:pPr>
              <w:rPr>
                <w:sz w:val="24"/>
                <w:szCs w:val="24"/>
              </w:rPr>
            </w:pPr>
            <w:r w:rsidRPr="00A32BB0">
              <w:rPr>
                <w:sz w:val="24"/>
                <w:szCs w:val="24"/>
              </w:rPr>
              <w:t>Pass</w:t>
            </w:r>
          </w:p>
        </w:tc>
      </w:tr>
      <w:tr w:rsidR="00A365BA" w:rsidRPr="00A32BB0" w14:paraId="2099CD3B" w14:textId="77777777" w:rsidTr="00BE7D06">
        <w:trPr>
          <w:trHeight w:val="813"/>
        </w:trPr>
        <w:tc>
          <w:tcPr>
            <w:tcW w:w="1486" w:type="dxa"/>
          </w:tcPr>
          <w:p w14:paraId="42647E14" w14:textId="77777777" w:rsidR="00A365BA" w:rsidRPr="002E27F5" w:rsidRDefault="00A365BA" w:rsidP="002E27F5">
            <w:pPr>
              <w:rPr>
                <w:sz w:val="24"/>
                <w:szCs w:val="24"/>
              </w:rPr>
            </w:pPr>
            <w:r w:rsidRPr="002E27F5">
              <w:rPr>
                <w:sz w:val="24"/>
                <w:szCs w:val="24"/>
              </w:rPr>
              <w:t>TC_3</w:t>
            </w:r>
          </w:p>
        </w:tc>
        <w:tc>
          <w:tcPr>
            <w:tcW w:w="3122" w:type="dxa"/>
          </w:tcPr>
          <w:p w14:paraId="2445AC25" w14:textId="77777777" w:rsidR="00A365BA" w:rsidRPr="002E27F5" w:rsidRDefault="00A365BA" w:rsidP="002E27F5">
            <w:pPr>
              <w:rPr>
                <w:sz w:val="24"/>
                <w:szCs w:val="24"/>
              </w:rPr>
            </w:pPr>
          </w:p>
          <w:p w14:paraId="1FE9C9FB" w14:textId="64DC0887" w:rsidR="00A365BA" w:rsidRPr="002E27F5" w:rsidRDefault="00BE7D06" w:rsidP="002E27F5">
            <w:pPr>
              <w:rPr>
                <w:sz w:val="24"/>
                <w:szCs w:val="24"/>
              </w:rPr>
            </w:pPr>
            <w:r>
              <w:rPr>
                <w:sz w:val="24"/>
                <w:szCs w:val="24"/>
              </w:rPr>
              <w:t>Omega(w)/omega(v)==0.8</w:t>
            </w:r>
          </w:p>
        </w:tc>
        <w:tc>
          <w:tcPr>
            <w:tcW w:w="2253" w:type="dxa"/>
          </w:tcPr>
          <w:p w14:paraId="66F6610C" w14:textId="77777777" w:rsidR="00A365BA" w:rsidRPr="002E27F5" w:rsidRDefault="00A365BA" w:rsidP="002E27F5">
            <w:pPr>
              <w:rPr>
                <w:sz w:val="24"/>
                <w:szCs w:val="24"/>
              </w:rPr>
            </w:pPr>
          </w:p>
          <w:p w14:paraId="14F5F269" w14:textId="280276DA" w:rsidR="00A365BA" w:rsidRPr="002E27F5" w:rsidRDefault="00BE7D06" w:rsidP="002E27F5">
            <w:pPr>
              <w:rPr>
                <w:sz w:val="24"/>
                <w:szCs w:val="24"/>
              </w:rPr>
            </w:pPr>
            <w:r>
              <w:rPr>
                <w:sz w:val="24"/>
                <w:szCs w:val="24"/>
              </w:rPr>
              <w:t>ABS ON</w:t>
            </w:r>
          </w:p>
        </w:tc>
        <w:tc>
          <w:tcPr>
            <w:tcW w:w="1657" w:type="dxa"/>
          </w:tcPr>
          <w:p w14:paraId="3A6172F2" w14:textId="77777777" w:rsidR="00A365BA" w:rsidRPr="00A32BB0" w:rsidRDefault="00A365BA" w:rsidP="000F28B1">
            <w:pPr>
              <w:rPr>
                <w:sz w:val="24"/>
                <w:szCs w:val="24"/>
              </w:rPr>
            </w:pPr>
          </w:p>
          <w:p w14:paraId="47838EB9" w14:textId="236D0282" w:rsidR="00157943" w:rsidRPr="00A32BB0" w:rsidRDefault="00BE7D06" w:rsidP="000F28B1">
            <w:pPr>
              <w:rPr>
                <w:sz w:val="24"/>
                <w:szCs w:val="24"/>
              </w:rPr>
            </w:pPr>
            <w:r>
              <w:rPr>
                <w:sz w:val="24"/>
                <w:szCs w:val="24"/>
              </w:rPr>
              <w:t>Slip=0.2</w:t>
            </w:r>
          </w:p>
        </w:tc>
        <w:tc>
          <w:tcPr>
            <w:tcW w:w="1886" w:type="dxa"/>
          </w:tcPr>
          <w:p w14:paraId="1D071CC3" w14:textId="77777777" w:rsidR="00A365BA" w:rsidRPr="00A32BB0" w:rsidRDefault="00A365BA" w:rsidP="000F28B1">
            <w:pPr>
              <w:rPr>
                <w:sz w:val="24"/>
                <w:szCs w:val="24"/>
              </w:rPr>
            </w:pPr>
          </w:p>
          <w:p w14:paraId="34E7183E" w14:textId="77777777" w:rsidR="00157943" w:rsidRPr="00A32BB0" w:rsidRDefault="00157943" w:rsidP="000F28B1">
            <w:pPr>
              <w:rPr>
                <w:sz w:val="24"/>
                <w:szCs w:val="24"/>
              </w:rPr>
            </w:pPr>
            <w:r w:rsidRPr="00A32BB0">
              <w:rPr>
                <w:sz w:val="24"/>
                <w:szCs w:val="24"/>
              </w:rPr>
              <w:t>Pass</w:t>
            </w:r>
          </w:p>
        </w:tc>
      </w:tr>
    </w:tbl>
    <w:p w14:paraId="3770994F" w14:textId="77777777" w:rsidR="00E147A5" w:rsidRDefault="00E147A5" w:rsidP="000F28B1"/>
    <w:p w14:paraId="75B63E58" w14:textId="77777777" w:rsidR="00E147A5" w:rsidRDefault="00E147A5" w:rsidP="000F28B1"/>
    <w:p w14:paraId="6B829D38" w14:textId="77777777" w:rsidR="00E147A5" w:rsidRDefault="00E147A5" w:rsidP="000F28B1"/>
    <w:p w14:paraId="0CD652E0" w14:textId="77777777" w:rsidR="00E147A5" w:rsidRDefault="00E147A5" w:rsidP="000F28B1"/>
    <w:p w14:paraId="153613A6" w14:textId="77777777" w:rsidR="00E147A5" w:rsidRDefault="00E147A5" w:rsidP="000F28B1"/>
    <w:p w14:paraId="569C8A97" w14:textId="77777777" w:rsidR="00E147A5" w:rsidRDefault="00E147A5" w:rsidP="000F28B1"/>
    <w:p w14:paraId="4E7DA10A" w14:textId="77777777" w:rsidR="00E147A5" w:rsidRDefault="00E147A5" w:rsidP="000F28B1"/>
    <w:p w14:paraId="4497E2D6" w14:textId="77777777" w:rsidR="00E147A5" w:rsidRDefault="00E147A5" w:rsidP="000F28B1"/>
    <w:p w14:paraId="11E5FC4B" w14:textId="77777777" w:rsidR="00E147A5" w:rsidRDefault="00E147A5" w:rsidP="000F28B1"/>
    <w:p w14:paraId="3F0C86D6" w14:textId="77777777" w:rsidR="00E147A5" w:rsidRDefault="00E147A5" w:rsidP="000F28B1"/>
    <w:p w14:paraId="61E0E756" w14:textId="77777777" w:rsidR="007365B6" w:rsidRPr="00D16603" w:rsidRDefault="007365B6" w:rsidP="000F28B1"/>
    <w:sectPr w:rsidR="007365B6" w:rsidRPr="00D16603" w:rsidSect="001D706F">
      <w:headerReference w:type="default" r:id="rId18"/>
      <w:footerReference w:type="default" r:id="rId19"/>
      <w:footerReference w:type="first" r:id="rId20"/>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A7DF0" w14:textId="77777777" w:rsidR="00BE0992" w:rsidRDefault="00BE0992" w:rsidP="004B7E44">
      <w:r>
        <w:separator/>
      </w:r>
    </w:p>
  </w:endnote>
  <w:endnote w:type="continuationSeparator" w:id="0">
    <w:p w14:paraId="643ADFB7" w14:textId="77777777" w:rsidR="00BE0992" w:rsidRDefault="00BE099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ork Sans">
    <w:altName w:val="Courier New"/>
    <w:charset w:val="00"/>
    <w:family w:val="auto"/>
    <w:pitch w:val="variable"/>
    <w:sig w:usb0="00000001" w:usb1="00000001"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028173"/>
      <w:docPartObj>
        <w:docPartGallery w:val="Page Numbers (Bottom of Page)"/>
        <w:docPartUnique/>
      </w:docPartObj>
    </w:sdtPr>
    <w:sdtEndPr>
      <w:rPr>
        <w:rFonts w:asciiTheme="majorHAnsi" w:hAnsiTheme="majorHAnsi"/>
        <w:color w:val="7F7F7F" w:themeColor="background1" w:themeShade="7F"/>
        <w:spacing w:val="60"/>
      </w:rPr>
    </w:sdtEndPr>
    <w:sdtContent>
      <w:p w14:paraId="4D6D9B71" w14:textId="77777777" w:rsidR="00E147A5" w:rsidRPr="000F28B1" w:rsidRDefault="00E147A5" w:rsidP="000F28B1">
        <w:pPr>
          <w:pStyle w:val="Footer"/>
          <w:pBdr>
            <w:top w:val="single" w:sz="4" w:space="1" w:color="D9D9D9" w:themeColor="background1" w:themeShade="D9"/>
          </w:pBdr>
          <w:jc w:val="right"/>
          <w:rPr>
            <w:rFonts w:asciiTheme="majorHAnsi" w:hAnsiTheme="majorHAnsi"/>
            <w:b/>
            <w:bCs/>
          </w:rPr>
        </w:pPr>
        <w:r>
          <w:br/>
        </w:r>
        <w:r w:rsidR="00BE0992">
          <w:rPr>
            <w:noProof/>
            <w:lang w:val="en-GB" w:eastAsia="en-GB"/>
          </w:rPr>
          <w:pict w14:anchorId="4000959D">
            <v:line id="Straight Connector 19" o:spid="_x0000_s2049" style="position:absolute;left:0;text-align:left;z-index:251663360;visibility:visible;mso-position-horizontal:left;mso-position-horizontal-relative:margin;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w:r>
        <w:r w:rsidRPr="001D706F">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Pr="001D706F">
          <w:rPr>
            <w:rFonts w:asciiTheme="majorHAnsi" w:hAnsiTheme="majorHAnsi"/>
            <w:color w:val="753DFF" w:themeColor="accent4"/>
            <w:sz w:val="20"/>
          </w:rPr>
          <w:fldChar w:fldCharType="separate"/>
        </w:r>
        <w:r w:rsidR="00E51024" w:rsidRPr="00E51024">
          <w:rPr>
            <w:rFonts w:asciiTheme="majorHAnsi" w:hAnsiTheme="majorHAnsi"/>
            <w:bCs/>
            <w:noProof/>
            <w:color w:val="753DFF" w:themeColor="accent4"/>
            <w:sz w:val="20"/>
          </w:rPr>
          <w:t>2</w:t>
        </w:r>
        <w:r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EC353" w14:textId="77777777" w:rsidR="00E147A5" w:rsidRDefault="00E147A5" w:rsidP="004B7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2ED41" w14:textId="77777777" w:rsidR="00BE0992" w:rsidRDefault="00BE0992" w:rsidP="004B7E44">
      <w:r>
        <w:separator/>
      </w:r>
    </w:p>
  </w:footnote>
  <w:footnote w:type="continuationSeparator" w:id="0">
    <w:p w14:paraId="00A503B0" w14:textId="77777777" w:rsidR="00BE0992" w:rsidRDefault="00BE099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147A5" w14:paraId="42A94E40" w14:textId="77777777" w:rsidTr="004B7E44">
      <w:trPr>
        <w:trHeight w:val="1318"/>
      </w:trPr>
      <w:tc>
        <w:tcPr>
          <w:tcW w:w="12210" w:type="dxa"/>
          <w:tcBorders>
            <w:top w:val="nil"/>
            <w:left w:val="nil"/>
            <w:bottom w:val="nil"/>
            <w:right w:val="nil"/>
          </w:tcBorders>
        </w:tcPr>
        <w:p w14:paraId="7A7A58B0" w14:textId="77777777" w:rsidR="00E147A5" w:rsidRDefault="00E147A5"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65C90"/>
    <w:multiLevelType w:val="hybridMultilevel"/>
    <w:tmpl w:val="7EEA37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C05AE"/>
    <w:multiLevelType w:val="hybridMultilevel"/>
    <w:tmpl w:val="3D0C474E"/>
    <w:lvl w:ilvl="0" w:tplc="DB4A304C">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685388"/>
    <w:multiLevelType w:val="hybridMultilevel"/>
    <w:tmpl w:val="999ED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56A46"/>
    <w:multiLevelType w:val="hybridMultilevel"/>
    <w:tmpl w:val="0C9AC2B4"/>
    <w:lvl w:ilvl="0" w:tplc="4E9AF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282C49"/>
    <w:multiLevelType w:val="hybridMultilevel"/>
    <w:tmpl w:val="A356B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077A4"/>
    <w:multiLevelType w:val="hybridMultilevel"/>
    <w:tmpl w:val="0E705238"/>
    <w:lvl w:ilvl="0" w:tplc="B1A21F1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01EB0"/>
    <w:multiLevelType w:val="hybridMultilevel"/>
    <w:tmpl w:val="55760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02E85"/>
    <w:multiLevelType w:val="hybridMultilevel"/>
    <w:tmpl w:val="7200C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60A03"/>
    <w:multiLevelType w:val="hybridMultilevel"/>
    <w:tmpl w:val="CAD84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B7D8C"/>
    <w:multiLevelType w:val="hybridMultilevel"/>
    <w:tmpl w:val="212E223E"/>
    <w:lvl w:ilvl="0" w:tplc="37DE8D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3817DB"/>
    <w:multiLevelType w:val="hybridMultilevel"/>
    <w:tmpl w:val="C33419B0"/>
    <w:lvl w:ilvl="0" w:tplc="D116E54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27F82"/>
    <w:multiLevelType w:val="hybridMultilevel"/>
    <w:tmpl w:val="60287D1E"/>
    <w:lvl w:ilvl="0" w:tplc="95CEAD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73A03"/>
    <w:multiLevelType w:val="hybridMultilevel"/>
    <w:tmpl w:val="CD3AD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0A2CA8"/>
    <w:multiLevelType w:val="hybridMultilevel"/>
    <w:tmpl w:val="7A383378"/>
    <w:lvl w:ilvl="0" w:tplc="506A65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477BF"/>
    <w:multiLevelType w:val="hybridMultilevel"/>
    <w:tmpl w:val="0C042F98"/>
    <w:lvl w:ilvl="0" w:tplc="37704726">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6" w15:restartNumberingAfterBreak="0">
    <w:nsid w:val="3F376DF8"/>
    <w:multiLevelType w:val="hybridMultilevel"/>
    <w:tmpl w:val="3F1C6B10"/>
    <w:lvl w:ilvl="0" w:tplc="1F64BD36">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5D0BC5"/>
    <w:multiLevelType w:val="hybridMultilevel"/>
    <w:tmpl w:val="7FB0F666"/>
    <w:lvl w:ilvl="0" w:tplc="9558F4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E87462"/>
    <w:multiLevelType w:val="hybridMultilevel"/>
    <w:tmpl w:val="D81E8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9745B"/>
    <w:multiLevelType w:val="hybridMultilevel"/>
    <w:tmpl w:val="7F9282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8549D5"/>
    <w:multiLevelType w:val="hybridMultilevel"/>
    <w:tmpl w:val="96A6D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AF46E2"/>
    <w:multiLevelType w:val="hybridMultilevel"/>
    <w:tmpl w:val="E27A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F1213F"/>
    <w:multiLevelType w:val="hybridMultilevel"/>
    <w:tmpl w:val="02DE5FB2"/>
    <w:lvl w:ilvl="0" w:tplc="B52042B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74140703"/>
    <w:multiLevelType w:val="hybridMultilevel"/>
    <w:tmpl w:val="BE7AECB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CF4D8F"/>
    <w:multiLevelType w:val="hybridMultilevel"/>
    <w:tmpl w:val="3850D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0"/>
  </w:num>
  <w:num w:numId="4">
    <w:abstractNumId w:val="7"/>
  </w:num>
  <w:num w:numId="5">
    <w:abstractNumId w:val="2"/>
  </w:num>
  <w:num w:numId="6">
    <w:abstractNumId w:val="18"/>
  </w:num>
  <w:num w:numId="7">
    <w:abstractNumId w:val="1"/>
  </w:num>
  <w:num w:numId="8">
    <w:abstractNumId w:val="10"/>
  </w:num>
  <w:num w:numId="9">
    <w:abstractNumId w:val="25"/>
  </w:num>
  <w:num w:numId="10">
    <w:abstractNumId w:val="12"/>
  </w:num>
  <w:num w:numId="11">
    <w:abstractNumId w:val="5"/>
  </w:num>
  <w:num w:numId="12">
    <w:abstractNumId w:val="21"/>
  </w:num>
  <w:num w:numId="13">
    <w:abstractNumId w:val="8"/>
  </w:num>
  <w:num w:numId="14">
    <w:abstractNumId w:val="15"/>
  </w:num>
  <w:num w:numId="15">
    <w:abstractNumId w:val="23"/>
  </w:num>
  <w:num w:numId="16">
    <w:abstractNumId w:val="3"/>
  </w:num>
  <w:num w:numId="17">
    <w:abstractNumId w:val="22"/>
  </w:num>
  <w:num w:numId="18">
    <w:abstractNumId w:val="4"/>
  </w:num>
  <w:num w:numId="19">
    <w:abstractNumId w:val="17"/>
  </w:num>
  <w:num w:numId="20">
    <w:abstractNumId w:val="16"/>
  </w:num>
  <w:num w:numId="21">
    <w:abstractNumId w:val="24"/>
  </w:num>
  <w:num w:numId="22">
    <w:abstractNumId w:val="19"/>
  </w:num>
  <w:num w:numId="23">
    <w:abstractNumId w:val="11"/>
  </w:num>
  <w:num w:numId="24">
    <w:abstractNumId w:val="9"/>
  </w:num>
  <w:num w:numId="25">
    <w:abstractNumId w:val="6"/>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127D2"/>
    <w:rsid w:val="0004525E"/>
    <w:rsid w:val="00077EC4"/>
    <w:rsid w:val="00083C5B"/>
    <w:rsid w:val="000A2A2C"/>
    <w:rsid w:val="000A7F0B"/>
    <w:rsid w:val="000F28B1"/>
    <w:rsid w:val="000F3295"/>
    <w:rsid w:val="00157028"/>
    <w:rsid w:val="00157943"/>
    <w:rsid w:val="00163CB8"/>
    <w:rsid w:val="00164CA2"/>
    <w:rsid w:val="00175BE4"/>
    <w:rsid w:val="00177026"/>
    <w:rsid w:val="00191080"/>
    <w:rsid w:val="0019265D"/>
    <w:rsid w:val="00192E09"/>
    <w:rsid w:val="001C2030"/>
    <w:rsid w:val="001D45BF"/>
    <w:rsid w:val="001D706F"/>
    <w:rsid w:val="00202388"/>
    <w:rsid w:val="00206F61"/>
    <w:rsid w:val="00225894"/>
    <w:rsid w:val="00234F17"/>
    <w:rsid w:val="0024367B"/>
    <w:rsid w:val="002675DC"/>
    <w:rsid w:val="00283420"/>
    <w:rsid w:val="00293B83"/>
    <w:rsid w:val="002A686E"/>
    <w:rsid w:val="002E27F5"/>
    <w:rsid w:val="002E7B53"/>
    <w:rsid w:val="00300629"/>
    <w:rsid w:val="00313244"/>
    <w:rsid w:val="00320F9D"/>
    <w:rsid w:val="00330869"/>
    <w:rsid w:val="003311D1"/>
    <w:rsid w:val="003439BA"/>
    <w:rsid w:val="003925F4"/>
    <w:rsid w:val="003B6E70"/>
    <w:rsid w:val="003D2A69"/>
    <w:rsid w:val="003E2C6C"/>
    <w:rsid w:val="003F6237"/>
    <w:rsid w:val="003F6A27"/>
    <w:rsid w:val="00417AD5"/>
    <w:rsid w:val="00420A71"/>
    <w:rsid w:val="00423BFB"/>
    <w:rsid w:val="00425236"/>
    <w:rsid w:val="0043549F"/>
    <w:rsid w:val="00456B37"/>
    <w:rsid w:val="00477BF0"/>
    <w:rsid w:val="00482C2E"/>
    <w:rsid w:val="00496DA2"/>
    <w:rsid w:val="004A2858"/>
    <w:rsid w:val="004B7E44"/>
    <w:rsid w:val="004D5252"/>
    <w:rsid w:val="004F2B86"/>
    <w:rsid w:val="0050592A"/>
    <w:rsid w:val="00524122"/>
    <w:rsid w:val="005258DB"/>
    <w:rsid w:val="00536D8A"/>
    <w:rsid w:val="00561F53"/>
    <w:rsid w:val="005777CA"/>
    <w:rsid w:val="00577D31"/>
    <w:rsid w:val="0058202C"/>
    <w:rsid w:val="00584216"/>
    <w:rsid w:val="00596590"/>
    <w:rsid w:val="005A718F"/>
    <w:rsid w:val="005B0E5E"/>
    <w:rsid w:val="005C429D"/>
    <w:rsid w:val="005F1313"/>
    <w:rsid w:val="006200C5"/>
    <w:rsid w:val="006346E1"/>
    <w:rsid w:val="0064190F"/>
    <w:rsid w:val="006471E3"/>
    <w:rsid w:val="00651D64"/>
    <w:rsid w:val="00661AE8"/>
    <w:rsid w:val="006A3CE7"/>
    <w:rsid w:val="006A3E7E"/>
    <w:rsid w:val="006A7E50"/>
    <w:rsid w:val="006B34A8"/>
    <w:rsid w:val="006B6FBD"/>
    <w:rsid w:val="006C31F9"/>
    <w:rsid w:val="006C40DC"/>
    <w:rsid w:val="006C5B81"/>
    <w:rsid w:val="006D3D0E"/>
    <w:rsid w:val="006D67BD"/>
    <w:rsid w:val="006E2F79"/>
    <w:rsid w:val="00732C47"/>
    <w:rsid w:val="007365B6"/>
    <w:rsid w:val="007516CF"/>
    <w:rsid w:val="007851C2"/>
    <w:rsid w:val="007A4163"/>
    <w:rsid w:val="007A7073"/>
    <w:rsid w:val="007E4EA7"/>
    <w:rsid w:val="007E7FB0"/>
    <w:rsid w:val="007F0FA2"/>
    <w:rsid w:val="007F10A7"/>
    <w:rsid w:val="00815C38"/>
    <w:rsid w:val="008223C2"/>
    <w:rsid w:val="008665CF"/>
    <w:rsid w:val="00880F99"/>
    <w:rsid w:val="008961F7"/>
    <w:rsid w:val="008962D5"/>
    <w:rsid w:val="008A1DEC"/>
    <w:rsid w:val="008B1F00"/>
    <w:rsid w:val="008B33BC"/>
    <w:rsid w:val="008D0D9B"/>
    <w:rsid w:val="008D1175"/>
    <w:rsid w:val="008F7B61"/>
    <w:rsid w:val="008F7C50"/>
    <w:rsid w:val="00911720"/>
    <w:rsid w:val="009120E9"/>
    <w:rsid w:val="00923B9C"/>
    <w:rsid w:val="00924F09"/>
    <w:rsid w:val="00945900"/>
    <w:rsid w:val="00974E53"/>
    <w:rsid w:val="009950F0"/>
    <w:rsid w:val="00996802"/>
    <w:rsid w:val="009A6B20"/>
    <w:rsid w:val="009A6F68"/>
    <w:rsid w:val="009C396C"/>
    <w:rsid w:val="009D3FBA"/>
    <w:rsid w:val="00A32BB0"/>
    <w:rsid w:val="00A365BA"/>
    <w:rsid w:val="00A52DD4"/>
    <w:rsid w:val="00A661AE"/>
    <w:rsid w:val="00A758B6"/>
    <w:rsid w:val="00A80F51"/>
    <w:rsid w:val="00A9169A"/>
    <w:rsid w:val="00A9655A"/>
    <w:rsid w:val="00AD1556"/>
    <w:rsid w:val="00AF4B14"/>
    <w:rsid w:val="00B01F38"/>
    <w:rsid w:val="00B102F2"/>
    <w:rsid w:val="00B162F7"/>
    <w:rsid w:val="00B227BF"/>
    <w:rsid w:val="00B2388B"/>
    <w:rsid w:val="00B26D3B"/>
    <w:rsid w:val="00B46D81"/>
    <w:rsid w:val="00B572B4"/>
    <w:rsid w:val="00B7164C"/>
    <w:rsid w:val="00B81DF8"/>
    <w:rsid w:val="00B83B7D"/>
    <w:rsid w:val="00B91C40"/>
    <w:rsid w:val="00BC22B5"/>
    <w:rsid w:val="00BC71B4"/>
    <w:rsid w:val="00BE0992"/>
    <w:rsid w:val="00BE7D06"/>
    <w:rsid w:val="00C1166D"/>
    <w:rsid w:val="00C13059"/>
    <w:rsid w:val="00C136E2"/>
    <w:rsid w:val="00C25656"/>
    <w:rsid w:val="00C32854"/>
    <w:rsid w:val="00C5450C"/>
    <w:rsid w:val="00C653FF"/>
    <w:rsid w:val="00C736F8"/>
    <w:rsid w:val="00C8697D"/>
    <w:rsid w:val="00CC47D8"/>
    <w:rsid w:val="00CE29B6"/>
    <w:rsid w:val="00CE52D8"/>
    <w:rsid w:val="00D16603"/>
    <w:rsid w:val="00D302B1"/>
    <w:rsid w:val="00D40AE1"/>
    <w:rsid w:val="00D61652"/>
    <w:rsid w:val="00D6265B"/>
    <w:rsid w:val="00D81C19"/>
    <w:rsid w:val="00DB26A7"/>
    <w:rsid w:val="00DE0A2C"/>
    <w:rsid w:val="00E1063D"/>
    <w:rsid w:val="00E147A5"/>
    <w:rsid w:val="00E440C8"/>
    <w:rsid w:val="00E51024"/>
    <w:rsid w:val="00E51FD5"/>
    <w:rsid w:val="00E701F4"/>
    <w:rsid w:val="00E730FE"/>
    <w:rsid w:val="00E76CAD"/>
    <w:rsid w:val="00E84198"/>
    <w:rsid w:val="00E94B5F"/>
    <w:rsid w:val="00EA1CA8"/>
    <w:rsid w:val="00EA2F1E"/>
    <w:rsid w:val="00EA6756"/>
    <w:rsid w:val="00EE35EC"/>
    <w:rsid w:val="00EE363A"/>
    <w:rsid w:val="00F13068"/>
    <w:rsid w:val="00F315BD"/>
    <w:rsid w:val="00F33200"/>
    <w:rsid w:val="00F532A6"/>
    <w:rsid w:val="00F8648A"/>
    <w:rsid w:val="00F927C0"/>
    <w:rsid w:val="00F97DED"/>
    <w:rsid w:val="00FA76DE"/>
    <w:rsid w:val="00FC3B32"/>
    <w:rsid w:val="00FC3B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5A45CD"/>
  <w15:docId w15:val="{54E3CCBF-EA19-47FF-8ECA-AE84943D0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8962D5"/>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8962D5"/>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A9169A"/>
    <w:pPr>
      <w:spacing w:after="0" w:line="240" w:lineRule="auto"/>
    </w:pPr>
    <w:tblPr>
      <w:tblStyleRowBandSize w:val="1"/>
      <w:tblStyleColBandSize w:val="1"/>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customStyle="1" w:styleId="GridTable4-Accent41">
    <w:name w:val="Grid Table 4 - Accent 41"/>
    <w:basedOn w:val="TableNormal"/>
    <w:uiPriority w:val="49"/>
    <w:rsid w:val="00A9169A"/>
    <w:pPr>
      <w:spacing w:after="0" w:line="240" w:lineRule="auto"/>
    </w:pPr>
    <w:tblPr>
      <w:tblStyleRowBandSize w:val="1"/>
      <w:tblStyleColBandSize w:val="1"/>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customStyle="1" w:styleId="GridTable4-Accent31">
    <w:name w:val="Grid Table 4 - Accent 31"/>
    <w:basedOn w:val="TableNormal"/>
    <w:uiPriority w:val="49"/>
    <w:rsid w:val="00A9169A"/>
    <w:pPr>
      <w:spacing w:after="0" w:line="240" w:lineRule="auto"/>
    </w:pPr>
    <w:tblPr>
      <w:tblStyleRowBandSize w:val="1"/>
      <w:tblStyleColBandSize w:val="1"/>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FC3B32"/>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FC3B32"/>
    <w:pPr>
      <w:spacing w:after="100"/>
      <w:ind w:left="240"/>
    </w:pPr>
  </w:style>
  <w:style w:type="paragraph" w:styleId="TOC1">
    <w:name w:val="toc 1"/>
    <w:basedOn w:val="Normal"/>
    <w:next w:val="Normal"/>
    <w:autoRedefine/>
    <w:uiPriority w:val="39"/>
    <w:unhideWhenUsed/>
    <w:rsid w:val="00FC3B32"/>
    <w:pPr>
      <w:spacing w:after="100"/>
    </w:pPr>
  </w:style>
  <w:style w:type="paragraph" w:styleId="TOC3">
    <w:name w:val="toc 3"/>
    <w:basedOn w:val="Normal"/>
    <w:next w:val="Normal"/>
    <w:autoRedefine/>
    <w:uiPriority w:val="39"/>
    <w:unhideWhenUsed/>
    <w:rsid w:val="00FC3B32"/>
    <w:pPr>
      <w:spacing w:after="100"/>
      <w:ind w:left="480"/>
    </w:pPr>
  </w:style>
  <w:style w:type="character" w:styleId="Hyperlink">
    <w:name w:val="Hyperlink"/>
    <w:basedOn w:val="DefaultParagraphFont"/>
    <w:uiPriority w:val="99"/>
    <w:unhideWhenUsed/>
    <w:rsid w:val="00FC3B32"/>
    <w:rPr>
      <w:color w:val="753DFF" w:themeColor="hyperlink"/>
      <w:u w:val="single"/>
    </w:rPr>
  </w:style>
  <w:style w:type="paragraph" w:styleId="Caption">
    <w:name w:val="caption"/>
    <w:basedOn w:val="Normal"/>
    <w:next w:val="Normal"/>
    <w:uiPriority w:val="35"/>
    <w:unhideWhenUsed/>
    <w:qFormat/>
    <w:rsid w:val="00CC47D8"/>
    <w:pPr>
      <w:spacing w:after="200" w:line="240" w:lineRule="auto"/>
    </w:pPr>
    <w:rPr>
      <w:i/>
      <w:iCs/>
      <w:color w:val="4D5154" w:themeColor="text2"/>
      <w:sz w:val="18"/>
      <w:szCs w:val="18"/>
    </w:rPr>
  </w:style>
  <w:style w:type="paragraph" w:styleId="BalloonText">
    <w:name w:val="Balloon Text"/>
    <w:basedOn w:val="Normal"/>
    <w:link w:val="BalloonTextChar"/>
    <w:uiPriority w:val="99"/>
    <w:semiHidden/>
    <w:unhideWhenUsed/>
    <w:rsid w:val="007E4E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EA7"/>
    <w:rPr>
      <w:rFonts w:ascii="Tahoma" w:eastAsiaTheme="minorEastAsia" w:hAnsi="Tahoma" w:cs="Tahoma"/>
      <w:sz w:val="16"/>
      <w:szCs w:val="16"/>
    </w:rPr>
  </w:style>
  <w:style w:type="character" w:styleId="FollowedHyperlink">
    <w:name w:val="FollowedHyperlink"/>
    <w:basedOn w:val="DefaultParagraphFont"/>
    <w:uiPriority w:val="99"/>
    <w:semiHidden/>
    <w:unhideWhenUsed/>
    <w:rsid w:val="00C13059"/>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Anti-lock_braking_system"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researchgate.net/publication/289251560_ANTILOCK_BRAKING_SYSTEM_ABS"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Admin\Desktop\kpit\milstone1.docx" TargetMode="Externa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2.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4.xml><?xml version="1.0" encoding="utf-8"?>
<ds:datastoreItem xmlns:ds="http://schemas.openxmlformats.org/officeDocument/2006/customXml" ds:itemID="{6E288713-CA11-4CA0-82CF-276C9795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39</TotalTime>
  <Pages>9</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Genesis - MilestoneReport</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 - MilestoneReport</dc:title>
  <dc:creator>Marketing.Auto@kpit.com</dc:creator>
  <cp:lastModifiedBy>Admin</cp:lastModifiedBy>
  <cp:revision>8</cp:revision>
  <cp:lastPrinted>2020-08-17T04:40:00Z</cp:lastPrinted>
  <dcterms:created xsi:type="dcterms:W3CDTF">2020-08-17T04:43:00Z</dcterms:created>
  <dcterms:modified xsi:type="dcterms:W3CDTF">2020-12-18T05:40:00Z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